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0C29B1" w:rsidRDefault="002554CD" w:rsidP="00C6554A">
      <w:pPr>
        <w:pStyle w:val="Photo"/>
        <w:rPr>
          <w:rFonts w:asciiTheme="majorBidi" w:hAnsiTheme="majorBidi" w:cstheme="majorBidi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0C29B1">
        <w:rPr>
          <w:rFonts w:asciiTheme="majorBidi" w:hAnsiTheme="majorBidi" w:cstheme="majorBidi"/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0C29B1" w:rsidRDefault="00487052" w:rsidP="00487052">
      <w:pPr>
        <w:pStyle w:val="Title"/>
        <w:rPr>
          <w:rFonts w:asciiTheme="majorBidi" w:hAnsiTheme="majorBidi"/>
        </w:rPr>
      </w:pPr>
      <w:r w:rsidRPr="000C29B1">
        <w:rPr>
          <w:rFonts w:asciiTheme="majorBidi" w:hAnsiTheme="majorBidi"/>
        </w:rPr>
        <w:t>Report</w:t>
      </w:r>
    </w:p>
    <w:p w:rsidR="00C6554A" w:rsidRPr="000C29B1" w:rsidRDefault="00487052" w:rsidP="00487052">
      <w:pPr>
        <w:pStyle w:val="Subtitle"/>
        <w:rPr>
          <w:rFonts w:asciiTheme="majorBidi" w:hAnsiTheme="majorBidi"/>
        </w:rPr>
      </w:pPr>
      <w:r w:rsidRPr="000C29B1">
        <w:rPr>
          <w:rFonts w:asciiTheme="majorBidi" w:hAnsiTheme="majorBidi"/>
        </w:rPr>
        <w:t>HW1</w:t>
      </w:r>
    </w:p>
    <w:p w:rsidR="00C6554A" w:rsidRPr="000C29B1" w:rsidRDefault="00487052" w:rsidP="00487052">
      <w:pPr>
        <w:pStyle w:val="ContactInfo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Yasaman </w:t>
      </w:r>
      <w:proofErr w:type="spellStart"/>
      <w:r w:rsidRPr="000C29B1">
        <w:rPr>
          <w:rFonts w:asciiTheme="majorBidi" w:hAnsiTheme="majorBidi" w:cstheme="majorBidi"/>
        </w:rPr>
        <w:t>Mirmohammad</w:t>
      </w:r>
      <w:proofErr w:type="spellEnd"/>
      <w:r w:rsidR="00C6554A" w:rsidRPr="000C29B1">
        <w:rPr>
          <w:rFonts w:asciiTheme="majorBidi" w:hAnsiTheme="majorBidi" w:cstheme="majorBidi"/>
        </w:rPr>
        <w:t xml:space="preserve"> | </w:t>
      </w:r>
      <w:r w:rsidRPr="000C29B1">
        <w:rPr>
          <w:rFonts w:asciiTheme="majorBidi" w:hAnsiTheme="majorBidi" w:cstheme="majorBidi"/>
        </w:rPr>
        <w:t>Data Mining</w:t>
      </w:r>
      <w:r w:rsidR="00C6554A" w:rsidRPr="000C29B1">
        <w:rPr>
          <w:rFonts w:asciiTheme="majorBidi" w:hAnsiTheme="majorBidi" w:cstheme="majorBidi"/>
        </w:rPr>
        <w:t xml:space="preserve"> | </w:t>
      </w:r>
      <w:r w:rsidRPr="000C29B1">
        <w:rPr>
          <w:rFonts w:asciiTheme="majorBidi" w:hAnsiTheme="majorBidi" w:cstheme="majorBidi"/>
        </w:rPr>
        <w:t>Fall_2018</w:t>
      </w:r>
      <w:r w:rsidR="00C6554A" w:rsidRPr="000C29B1">
        <w:rPr>
          <w:rFonts w:asciiTheme="majorBidi" w:hAnsiTheme="majorBidi" w:cstheme="majorBidi"/>
        </w:rPr>
        <w:br w:type="page"/>
      </w:r>
    </w:p>
    <w:p w:rsidR="00934433" w:rsidRPr="000C29B1" w:rsidRDefault="00934433" w:rsidP="00124E01">
      <w:pPr>
        <w:pStyle w:val="Heading1"/>
        <w:pBdr>
          <w:bottom w:val="double" w:sz="6" w:space="1" w:color="auto"/>
        </w:pBdr>
        <w:rPr>
          <w:rFonts w:asciiTheme="majorBidi" w:hAnsiTheme="majorBidi"/>
        </w:rPr>
      </w:pPr>
      <w:r w:rsidRPr="000C29B1">
        <w:rPr>
          <w:rFonts w:asciiTheme="majorBidi" w:hAnsiTheme="majorBidi"/>
        </w:rPr>
        <w:lastRenderedPageBreak/>
        <w:t>Task 1:</w:t>
      </w:r>
    </w:p>
    <w:p w:rsidR="00934433" w:rsidRPr="000C29B1" w:rsidRDefault="00934433" w:rsidP="00934433">
      <w:pPr>
        <w:pStyle w:val="Heading1"/>
        <w:rPr>
          <w:rFonts w:asciiTheme="majorBidi" w:eastAsiaTheme="minorHAnsi" w:hAnsiTheme="majorBidi"/>
          <w:color w:val="595959" w:themeColor="text1" w:themeTint="A6"/>
          <w:sz w:val="22"/>
        </w:rPr>
      </w:pPr>
    </w:p>
    <w:p w:rsidR="00C6554A" w:rsidRPr="000C29B1" w:rsidRDefault="00124E01" w:rsidP="00934433">
      <w:pPr>
        <w:pStyle w:val="Heading1"/>
        <w:rPr>
          <w:rFonts w:asciiTheme="majorBidi" w:hAnsiTheme="majorBidi"/>
        </w:rPr>
      </w:pPr>
      <w:r w:rsidRPr="000C29B1">
        <w:rPr>
          <w:rFonts w:asciiTheme="majorBidi" w:hAnsiTheme="majorBidi"/>
        </w:rPr>
        <w:t>Introduction</w:t>
      </w:r>
    </w:p>
    <w:p w:rsidR="00124E01" w:rsidRPr="000C29B1" w:rsidRDefault="00124E01" w:rsidP="00124E0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The </w:t>
      </w:r>
      <w:r w:rsidRPr="000C29B1">
        <w:rPr>
          <w:rFonts w:asciiTheme="majorBidi" w:hAnsiTheme="majorBidi" w:cstheme="majorBidi"/>
          <w:b/>
          <w:bCs/>
          <w:i/>
          <w:iCs/>
          <w:spacing w:val="-1"/>
          <w:sz w:val="32"/>
          <w:szCs w:val="32"/>
          <w:shd w:val="clear" w:color="auto" w:fill="FFFFFF"/>
        </w:rPr>
        <w:t>Iris</w:t>
      </w:r>
      <w:r w:rsidRPr="000C29B1">
        <w:rPr>
          <w:rFonts w:asciiTheme="majorBidi" w:hAnsiTheme="majorBidi" w:cstheme="majorBidi"/>
          <w:b/>
          <w:bCs/>
          <w:spacing w:val="-1"/>
          <w:sz w:val="32"/>
          <w:szCs w:val="32"/>
          <w:shd w:val="clear" w:color="auto" w:fill="FFFFFF"/>
        </w:rPr>
        <w:t> flower data </w:t>
      </w:r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is a multivariate </w:t>
      </w:r>
      <w:hyperlink r:id="rId8" w:tgtFrame="_blank" w:tooltip="Data set" w:history="1">
        <w:r w:rsidRPr="000C29B1">
          <w:rPr>
            <w:rFonts w:asciiTheme="majorBidi" w:hAnsiTheme="majorBidi" w:cstheme="majorBidi"/>
            <w:color w:val="0000FF"/>
            <w:spacing w:val="-1"/>
            <w:sz w:val="32"/>
            <w:szCs w:val="32"/>
            <w:shd w:val="clear" w:color="auto" w:fill="FFFFFF"/>
          </w:rPr>
          <w:t>d</w:t>
        </w:r>
      </w:hyperlink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ata set introduced by the British statistician and biologist Ronald Fisher in his 1936 paper </w:t>
      </w:r>
      <w:r w:rsidRPr="000C29B1">
        <w:rPr>
          <w:rFonts w:asciiTheme="majorBidi" w:hAnsiTheme="majorBidi" w:cstheme="majorBidi"/>
          <w:i/>
          <w:iCs/>
          <w:spacing w:val="-1"/>
          <w:sz w:val="32"/>
          <w:szCs w:val="32"/>
          <w:shd w:val="clear" w:color="auto" w:fill="FFFFFF"/>
        </w:rPr>
        <w:t>The use of multiple measurements in taxonomic problems</w:t>
      </w:r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 as an example of linear discriminant </w:t>
      </w:r>
      <w:proofErr w:type="gramStart"/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analysis .</w:t>
      </w:r>
      <w:proofErr w:type="gramEnd"/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 It </w:t>
      </w:r>
      <w:proofErr w:type="gramStart"/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is sometimes called</w:t>
      </w:r>
      <w:proofErr w:type="gramEnd"/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 </w:t>
      </w:r>
      <w:r w:rsidRPr="000C29B1">
        <w:rPr>
          <w:rFonts w:asciiTheme="majorBidi" w:hAnsiTheme="majorBidi" w:cstheme="majorBidi"/>
          <w:b/>
          <w:bCs/>
          <w:spacing w:val="-1"/>
          <w:sz w:val="32"/>
          <w:szCs w:val="32"/>
          <w:shd w:val="clear" w:color="auto" w:fill="FFFFFF"/>
        </w:rPr>
        <w:t>Anderson’s </w:t>
      </w:r>
      <w:r w:rsidRPr="000C29B1">
        <w:rPr>
          <w:rFonts w:asciiTheme="majorBidi" w:hAnsiTheme="majorBidi" w:cstheme="majorBidi"/>
          <w:b/>
          <w:bCs/>
          <w:i/>
          <w:iCs/>
          <w:spacing w:val="-1"/>
          <w:sz w:val="32"/>
          <w:szCs w:val="32"/>
          <w:shd w:val="clear" w:color="auto" w:fill="FFFFFF"/>
        </w:rPr>
        <w:t>Iris</w:t>
      </w:r>
      <w:r w:rsidRPr="000C29B1">
        <w:rPr>
          <w:rFonts w:asciiTheme="majorBidi" w:hAnsiTheme="majorBidi" w:cstheme="majorBidi"/>
          <w:b/>
          <w:bCs/>
          <w:spacing w:val="-1"/>
          <w:sz w:val="32"/>
          <w:szCs w:val="32"/>
          <w:shd w:val="clear" w:color="auto" w:fill="FFFFFF"/>
        </w:rPr>
        <w:t> data set</w:t>
      </w:r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 because </w:t>
      </w:r>
      <w:hyperlink r:id="rId9" w:tgtFrame="_blank" w:tooltip="Edgar Anderson" w:history="1">
        <w:r w:rsidRPr="000C29B1">
          <w:rPr>
            <w:rFonts w:asciiTheme="majorBidi" w:hAnsiTheme="majorBidi" w:cstheme="majorBidi"/>
            <w:color w:val="0000FF"/>
            <w:spacing w:val="-1"/>
            <w:sz w:val="32"/>
            <w:szCs w:val="32"/>
            <w:shd w:val="clear" w:color="auto" w:fill="FFFFFF"/>
          </w:rPr>
          <w:t>Edgar Anderson</w:t>
        </w:r>
      </w:hyperlink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 collected the data to quantify the morphologic variation of </w:t>
      </w:r>
      <w:proofErr w:type="spellStart"/>
      <w:r w:rsidR="00BC25F9" w:rsidRPr="000C29B1">
        <w:rPr>
          <w:rFonts w:asciiTheme="majorBidi" w:hAnsiTheme="majorBidi" w:cstheme="majorBidi"/>
          <w:i/>
          <w:iCs/>
          <w:color w:val="0000FF"/>
          <w:spacing w:val="-1"/>
          <w:sz w:val="32"/>
          <w:szCs w:val="32"/>
          <w:shd w:val="clear" w:color="auto" w:fill="FFFFFF"/>
        </w:rPr>
        <w:fldChar w:fldCharType="begin"/>
      </w:r>
      <w:r w:rsidR="00BC25F9" w:rsidRPr="000C29B1">
        <w:rPr>
          <w:rFonts w:asciiTheme="majorBidi" w:hAnsiTheme="majorBidi" w:cstheme="majorBidi"/>
          <w:i/>
          <w:iCs/>
          <w:color w:val="0000FF"/>
          <w:spacing w:val="-1"/>
          <w:sz w:val="32"/>
          <w:szCs w:val="32"/>
          <w:shd w:val="clear" w:color="auto" w:fill="FFFFFF"/>
        </w:rPr>
        <w:instrText xml:space="preserve"> HYPERLINK "https://en.wikipedia.org/wiki/Iris_%28plant%29" \t "_blank" \o "Iris (plant)" </w:instrText>
      </w:r>
      <w:r w:rsidR="00BC25F9" w:rsidRPr="000C29B1">
        <w:rPr>
          <w:rFonts w:asciiTheme="majorBidi" w:hAnsiTheme="majorBidi" w:cstheme="majorBidi"/>
          <w:i/>
          <w:iCs/>
          <w:color w:val="0000FF"/>
          <w:spacing w:val="-1"/>
          <w:sz w:val="32"/>
          <w:szCs w:val="32"/>
          <w:shd w:val="clear" w:color="auto" w:fill="FFFFFF"/>
        </w:rPr>
        <w:fldChar w:fldCharType="separate"/>
      </w:r>
      <w:r w:rsidRPr="000C29B1">
        <w:rPr>
          <w:rFonts w:asciiTheme="majorBidi" w:hAnsiTheme="majorBidi" w:cstheme="majorBidi"/>
          <w:i/>
          <w:iCs/>
          <w:color w:val="0000FF"/>
          <w:spacing w:val="-1"/>
          <w:sz w:val="32"/>
          <w:szCs w:val="32"/>
          <w:shd w:val="clear" w:color="auto" w:fill="FFFFFF"/>
        </w:rPr>
        <w:t>Iris</w:t>
      </w:r>
      <w:r w:rsidR="00BC25F9" w:rsidRPr="000C29B1">
        <w:rPr>
          <w:rFonts w:asciiTheme="majorBidi" w:hAnsiTheme="majorBidi" w:cstheme="majorBidi"/>
          <w:i/>
          <w:iCs/>
          <w:color w:val="0000FF"/>
          <w:spacing w:val="-1"/>
          <w:sz w:val="32"/>
          <w:szCs w:val="32"/>
          <w:shd w:val="clear" w:color="auto" w:fill="FFFFFF"/>
        </w:rPr>
        <w:fldChar w:fldCharType="end"/>
      </w:r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flowers</w:t>
      </w:r>
      <w:proofErr w:type="spellEnd"/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 of three related species. Two of the three species were collected in the </w:t>
      </w:r>
      <w:proofErr w:type="spellStart"/>
      <w:r w:rsidR="00BC25F9" w:rsidRPr="000C29B1">
        <w:rPr>
          <w:rFonts w:asciiTheme="majorBidi" w:hAnsiTheme="majorBidi" w:cstheme="majorBidi"/>
          <w:color w:val="0000FF"/>
          <w:spacing w:val="-1"/>
          <w:sz w:val="32"/>
          <w:szCs w:val="32"/>
          <w:shd w:val="clear" w:color="auto" w:fill="FFFFFF"/>
        </w:rPr>
        <w:fldChar w:fldCharType="begin"/>
      </w:r>
      <w:r w:rsidR="00BC25F9" w:rsidRPr="000C29B1">
        <w:rPr>
          <w:rFonts w:asciiTheme="majorBidi" w:hAnsiTheme="majorBidi" w:cstheme="majorBidi"/>
          <w:color w:val="0000FF"/>
          <w:spacing w:val="-1"/>
          <w:sz w:val="32"/>
          <w:szCs w:val="32"/>
          <w:shd w:val="clear" w:color="auto" w:fill="FFFFFF"/>
        </w:rPr>
        <w:instrText xml:space="preserve"> HYPERLINK "https://en.wikipedia.org/wiki/Gasp%C3%A9_Peninsula" \t "_blank" \o "Gaspé Peninsula" </w:instrText>
      </w:r>
      <w:r w:rsidR="00BC25F9" w:rsidRPr="000C29B1">
        <w:rPr>
          <w:rFonts w:asciiTheme="majorBidi" w:hAnsiTheme="majorBidi" w:cstheme="majorBidi"/>
          <w:color w:val="0000FF"/>
          <w:spacing w:val="-1"/>
          <w:sz w:val="32"/>
          <w:szCs w:val="32"/>
          <w:shd w:val="clear" w:color="auto" w:fill="FFFFFF"/>
        </w:rPr>
        <w:fldChar w:fldCharType="separate"/>
      </w:r>
      <w:r w:rsidRPr="000C29B1">
        <w:rPr>
          <w:rFonts w:asciiTheme="majorBidi" w:hAnsiTheme="majorBidi" w:cstheme="majorBidi"/>
          <w:color w:val="0000FF"/>
          <w:spacing w:val="-1"/>
          <w:sz w:val="32"/>
          <w:szCs w:val="32"/>
          <w:shd w:val="clear" w:color="auto" w:fill="FFFFFF"/>
        </w:rPr>
        <w:t>Gaspé</w:t>
      </w:r>
      <w:proofErr w:type="spellEnd"/>
      <w:r w:rsidRPr="000C29B1">
        <w:rPr>
          <w:rFonts w:asciiTheme="majorBidi" w:hAnsiTheme="majorBidi" w:cstheme="majorBidi"/>
          <w:color w:val="0000FF"/>
          <w:spacing w:val="-1"/>
          <w:sz w:val="32"/>
          <w:szCs w:val="32"/>
          <w:shd w:val="clear" w:color="auto" w:fill="FFFFFF"/>
        </w:rPr>
        <w:t xml:space="preserve"> Peninsula</w:t>
      </w:r>
      <w:r w:rsidR="00BC25F9" w:rsidRPr="000C29B1">
        <w:rPr>
          <w:rFonts w:asciiTheme="majorBidi" w:hAnsiTheme="majorBidi" w:cstheme="majorBidi"/>
          <w:color w:val="0000FF"/>
          <w:spacing w:val="-1"/>
          <w:sz w:val="32"/>
          <w:szCs w:val="32"/>
          <w:shd w:val="clear" w:color="auto" w:fill="FFFFFF"/>
        </w:rPr>
        <w:fldChar w:fldCharType="end"/>
      </w:r>
      <w:r w:rsidRPr="000C29B1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 “all from the same pasture, and picked on the same day and measured at the same time by the same person with the same apparatus”.</w:t>
      </w:r>
    </w:p>
    <w:p w:rsidR="00B1777C" w:rsidRPr="000C29B1" w:rsidRDefault="00F4776F" w:rsidP="004175C4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Three flower types (classes):</w:t>
      </w:r>
    </w:p>
    <w:p w:rsidR="00B1777C" w:rsidRPr="000C29B1" w:rsidRDefault="00F4776F" w:rsidP="004175C4">
      <w:pPr>
        <w:numPr>
          <w:ilvl w:val="2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 </w:t>
      </w:r>
      <w:proofErr w:type="spellStart"/>
      <w:r w:rsidRPr="000C29B1">
        <w:rPr>
          <w:rFonts w:asciiTheme="majorBidi" w:hAnsiTheme="majorBidi" w:cstheme="majorBidi"/>
        </w:rPr>
        <w:t>Setosa</w:t>
      </w:r>
      <w:proofErr w:type="spellEnd"/>
    </w:p>
    <w:p w:rsidR="00B1777C" w:rsidRPr="000C29B1" w:rsidRDefault="00F4776F" w:rsidP="004175C4">
      <w:pPr>
        <w:numPr>
          <w:ilvl w:val="2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 </w:t>
      </w:r>
      <w:proofErr w:type="spellStart"/>
      <w:r w:rsidRPr="000C29B1">
        <w:rPr>
          <w:rFonts w:asciiTheme="majorBidi" w:hAnsiTheme="majorBidi" w:cstheme="majorBidi"/>
        </w:rPr>
        <w:t>Virginica</w:t>
      </w:r>
      <w:proofErr w:type="spellEnd"/>
      <w:r w:rsidRPr="000C29B1">
        <w:rPr>
          <w:rFonts w:asciiTheme="majorBidi" w:hAnsiTheme="majorBidi" w:cstheme="majorBidi"/>
        </w:rPr>
        <w:t xml:space="preserve"> </w:t>
      </w:r>
    </w:p>
    <w:p w:rsidR="00B1777C" w:rsidRPr="000C29B1" w:rsidRDefault="00F4776F" w:rsidP="004175C4">
      <w:pPr>
        <w:numPr>
          <w:ilvl w:val="2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 </w:t>
      </w:r>
      <w:proofErr w:type="spellStart"/>
      <w:r w:rsidRPr="000C29B1">
        <w:rPr>
          <w:rFonts w:asciiTheme="majorBidi" w:hAnsiTheme="majorBidi" w:cstheme="majorBidi"/>
        </w:rPr>
        <w:t>Versicolour</w:t>
      </w:r>
      <w:proofErr w:type="spellEnd"/>
    </w:p>
    <w:p w:rsidR="00B1777C" w:rsidRPr="000C29B1" w:rsidRDefault="00F4776F" w:rsidP="004175C4">
      <w:pPr>
        <w:numPr>
          <w:ilvl w:val="1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Four (non-class) attributes</w:t>
      </w:r>
    </w:p>
    <w:p w:rsidR="00B1777C" w:rsidRPr="000C29B1" w:rsidRDefault="00F4776F" w:rsidP="004175C4">
      <w:pPr>
        <w:numPr>
          <w:ilvl w:val="2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 Sepal width and length</w:t>
      </w:r>
    </w:p>
    <w:p w:rsidR="00B1777C" w:rsidRPr="000C29B1" w:rsidRDefault="00F4776F" w:rsidP="004175C4">
      <w:pPr>
        <w:numPr>
          <w:ilvl w:val="2"/>
          <w:numId w:val="16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 Petal width and length</w:t>
      </w:r>
    </w:p>
    <w:p w:rsidR="00066996" w:rsidRPr="000C29B1" w:rsidRDefault="00066996" w:rsidP="00066996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486400" cy="4121658"/>
            <wp:effectExtent l="0" t="0" r="0" b="0"/>
            <wp:docPr id="2" name="Picture 2" descr="https://cdn-images-1.medium.com/max/800/1*2uGt_aWJoBjqF2qTzRc2J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800/1*2uGt_aWJoBjqF2qTzRc2JQ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996" w:rsidRPr="000C29B1" w:rsidRDefault="00066996" w:rsidP="00066996">
      <w:pPr>
        <w:rPr>
          <w:rFonts w:asciiTheme="majorBidi" w:hAnsiTheme="majorBidi" w:cstheme="majorBidi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lang w:bidi="fa-IR"/>
        </w:rPr>
      </w:pPr>
    </w:p>
    <w:p w:rsidR="0099471D" w:rsidRPr="000C29B1" w:rsidRDefault="0099471D" w:rsidP="0099471D">
      <w:pPr>
        <w:rPr>
          <w:rFonts w:asciiTheme="majorBidi" w:hAnsiTheme="majorBidi" w:cstheme="majorBidi"/>
          <w:rtl/>
          <w:lang w:bidi="fa-IR"/>
        </w:rPr>
      </w:pPr>
    </w:p>
    <w:p w:rsidR="00C6554A" w:rsidRPr="000C29B1" w:rsidRDefault="00033570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lastRenderedPageBreak/>
        <w:t>A)</w:t>
      </w:r>
      <w:r w:rsidR="00FB1CCD" w:rsidRPr="000C29B1">
        <w:rPr>
          <w:rFonts w:asciiTheme="majorBidi" w:hAnsiTheme="majorBidi" w:cstheme="majorBidi"/>
        </w:rPr>
        <w:t>Plot the histograms:</w:t>
      </w:r>
    </w:p>
    <w:p w:rsidR="00894E9D" w:rsidRPr="000C29B1" w:rsidRDefault="00894E9D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</w:p>
    <w:p w:rsidR="00894E9D" w:rsidRPr="000C29B1" w:rsidRDefault="00894E9D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2 </w:t>
      </w:r>
      <w:proofErr w:type="spellStart"/>
      <w:r w:rsidRPr="000C29B1">
        <w:rPr>
          <w:rFonts w:asciiTheme="majorBidi" w:hAnsiTheme="majorBidi" w:cstheme="majorBidi"/>
        </w:rPr>
        <w:t>dimenional</w:t>
      </w:r>
      <w:proofErr w:type="spellEnd"/>
      <w:r w:rsidRPr="000C29B1">
        <w:rPr>
          <w:rFonts w:asciiTheme="majorBidi" w:hAnsiTheme="majorBidi" w:cstheme="majorBidi"/>
        </w:rPr>
        <w:t xml:space="preserve"> Histogram:</w:t>
      </w:r>
    </w:p>
    <w:p w:rsidR="00894E9D" w:rsidRPr="000C29B1" w:rsidRDefault="00173E9E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801694" cy="344248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801694" cy="344248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4801694" cy="344248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2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801694" cy="34424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2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9D" w:rsidRPr="000C29B1" w:rsidRDefault="00894E9D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</w:p>
    <w:p w:rsidR="00877042" w:rsidRPr="000C29B1" w:rsidRDefault="00877042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</w:p>
    <w:p w:rsidR="00877042" w:rsidRPr="000C29B1" w:rsidRDefault="00877042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</w:p>
    <w:p w:rsidR="00877042" w:rsidRPr="000C29B1" w:rsidRDefault="00877042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lastRenderedPageBreak/>
        <w:t xml:space="preserve">If  we change number of the bins, we will get result like </w:t>
      </w:r>
      <w:proofErr w:type="spellStart"/>
      <w:r w:rsidRPr="000C29B1">
        <w:rPr>
          <w:rFonts w:asciiTheme="majorBidi" w:hAnsiTheme="majorBidi" w:cstheme="majorBidi"/>
        </w:rPr>
        <w:t>ths</w:t>
      </w:r>
      <w:proofErr w:type="spellEnd"/>
      <w:r w:rsidRPr="000C29B1">
        <w:rPr>
          <w:rFonts w:asciiTheme="majorBidi" w:hAnsiTheme="majorBidi" w:cstheme="majorBidi"/>
        </w:rPr>
        <w:t>(previous results are with bin=50):</w:t>
      </w:r>
    </w:p>
    <w:p w:rsidR="00877042" w:rsidRPr="000C29B1" w:rsidRDefault="00877042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Bin=20:</w:t>
      </w:r>
    </w:p>
    <w:p w:rsidR="00877042" w:rsidRPr="000C29B1" w:rsidRDefault="00877042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801694" cy="34424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_b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42" w:rsidRPr="000C29B1" w:rsidRDefault="00877042" w:rsidP="00F24292">
      <w:pPr>
        <w:pStyle w:val="ListBullet"/>
        <w:numPr>
          <w:ilvl w:val="0"/>
          <w:numId w:val="0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 Bin=10:</w:t>
      </w:r>
    </w:p>
    <w:p w:rsidR="00F24292" w:rsidRPr="000C29B1" w:rsidRDefault="00F24292" w:rsidP="00F24292">
      <w:pPr>
        <w:pStyle w:val="ListBullet"/>
        <w:numPr>
          <w:ilvl w:val="0"/>
          <w:numId w:val="0"/>
        </w:num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 wp14:anchorId="34FF5C45" wp14:editId="438390B1">
            <wp:extent cx="4877911" cy="344248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n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42" w:rsidRPr="000C29B1" w:rsidRDefault="00877042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</w:p>
    <w:p w:rsidR="00894E9D" w:rsidRPr="000C29B1" w:rsidRDefault="00894E9D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1 dimensional:</w:t>
      </w:r>
    </w:p>
    <w:p w:rsidR="00033570" w:rsidRPr="000C29B1" w:rsidRDefault="00F80298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776288" cy="336626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88" cy="33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70" w:rsidRPr="000C29B1" w:rsidRDefault="00033570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  <w:lang w:bidi="fa-IR"/>
        </w:rPr>
      </w:pPr>
    </w:p>
    <w:p w:rsidR="00033570" w:rsidRPr="000C29B1" w:rsidRDefault="00033570" w:rsidP="0082484B">
      <w:pPr>
        <w:pStyle w:val="ListBullet"/>
        <w:numPr>
          <w:ilvl w:val="0"/>
          <w:numId w:val="0"/>
        </w:numPr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lang w:bidi="fa-IR"/>
        </w:rPr>
        <w:t>B) 3D Histogram</w:t>
      </w:r>
    </w:p>
    <w:p w:rsidR="004D4A0E" w:rsidRPr="000C29B1" w:rsidRDefault="007951B6" w:rsidP="003E1778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585745" cy="308680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 Histo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45" cy="30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0E" w:rsidRPr="000C29B1" w:rsidRDefault="004D4A0E" w:rsidP="00033570">
      <w:pPr>
        <w:pStyle w:val="ListBullet"/>
        <w:numPr>
          <w:ilvl w:val="0"/>
          <w:numId w:val="0"/>
        </w:numPr>
        <w:ind w:left="360"/>
        <w:rPr>
          <w:rFonts w:asciiTheme="majorBidi" w:hAnsiTheme="majorBidi" w:cstheme="majorBidi"/>
          <w:lang w:bidi="fa-IR"/>
        </w:rPr>
      </w:pPr>
    </w:p>
    <w:p w:rsidR="000E5343" w:rsidRPr="000C29B1" w:rsidRDefault="000E5343" w:rsidP="000E5343">
      <w:pPr>
        <w:rPr>
          <w:rFonts w:asciiTheme="majorBidi" w:hAnsiTheme="majorBidi" w:cstheme="majorBidi"/>
        </w:rPr>
      </w:pPr>
      <w:proofErr w:type="gramStart"/>
      <w:r w:rsidRPr="000C29B1">
        <w:rPr>
          <w:rFonts w:asciiTheme="majorBidi" w:hAnsiTheme="majorBidi" w:cstheme="majorBidi"/>
        </w:rPr>
        <w:t>C)Scatter</w:t>
      </w:r>
      <w:proofErr w:type="gramEnd"/>
      <w:r w:rsidRPr="000C29B1">
        <w:rPr>
          <w:rFonts w:asciiTheme="majorBidi" w:hAnsiTheme="majorBidi" w:cstheme="majorBidi"/>
        </w:rPr>
        <w:t xml:space="preserve"> Data</w:t>
      </w:r>
      <w:r w:rsidR="004D4A0E" w:rsidRPr="000C29B1">
        <w:rPr>
          <w:rFonts w:asciiTheme="majorBidi" w:hAnsiTheme="majorBidi" w:cstheme="majorBidi"/>
        </w:rPr>
        <w:t>(next page):</w:t>
      </w:r>
    </w:p>
    <w:p w:rsidR="003E1778" w:rsidRPr="000C29B1" w:rsidRDefault="00C041E4" w:rsidP="000E5343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877911" cy="3544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tter2d_n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5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1F" w:rsidRPr="000C29B1" w:rsidRDefault="003E1778" w:rsidP="003E1778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486400" cy="4174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 scat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1F" w:rsidRPr="000C29B1" w:rsidRDefault="0028631F" w:rsidP="0028631F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 wp14:anchorId="43A03F13" wp14:editId="75A08781">
            <wp:extent cx="5486400" cy="3674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atte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01" w:rsidRPr="000C29B1" w:rsidRDefault="0028631F" w:rsidP="0028631F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DC7FF6F" wp14:editId="7C9F45E6">
            <wp:extent cx="5486400" cy="3674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tter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5486400" cy="3666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d_Scatter_n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43" w:rsidRPr="000C29B1" w:rsidRDefault="000E5343" w:rsidP="00A81DD5">
      <w:pPr>
        <w:pStyle w:val="Heading2"/>
        <w:pBdr>
          <w:bottom w:val="double" w:sz="6" w:space="1" w:color="auto"/>
        </w:pBdr>
        <w:rPr>
          <w:rFonts w:asciiTheme="majorBidi" w:hAnsiTheme="majorBidi"/>
          <w:rtl/>
          <w:lang w:bidi="fa-IR"/>
        </w:rPr>
      </w:pPr>
      <w:r w:rsidRPr="000C29B1">
        <w:rPr>
          <w:rFonts w:asciiTheme="majorBidi" w:hAnsiTheme="majorBidi"/>
          <w:noProof/>
        </w:rPr>
        <w:lastRenderedPageBreak/>
        <w:drawing>
          <wp:inline distT="0" distB="0" distL="0" distR="0">
            <wp:extent cx="5486400" cy="3674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atter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/>
          <w:noProof/>
        </w:rPr>
        <w:drawing>
          <wp:inline distT="0" distB="0" distL="0" distR="0">
            <wp:extent cx="5486400" cy="3674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atter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/>
          <w:noProof/>
        </w:rPr>
        <w:lastRenderedPageBreak/>
        <w:drawing>
          <wp:inline distT="0" distB="0" distL="0" distR="0">
            <wp:extent cx="5486400" cy="3674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atter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43" w:rsidRPr="000C29B1" w:rsidRDefault="000E5343" w:rsidP="00A81DD5">
      <w:pPr>
        <w:pStyle w:val="Heading2"/>
        <w:pBdr>
          <w:bottom w:val="double" w:sz="6" w:space="1" w:color="auto"/>
        </w:pBdr>
        <w:rPr>
          <w:rFonts w:asciiTheme="majorBidi" w:hAnsiTheme="majorBidi"/>
        </w:rPr>
      </w:pPr>
    </w:p>
    <w:p w:rsidR="000E5343" w:rsidRPr="000C29B1" w:rsidRDefault="000E5343" w:rsidP="00A81DD5">
      <w:pPr>
        <w:pStyle w:val="Heading2"/>
        <w:pBdr>
          <w:bottom w:val="double" w:sz="6" w:space="1" w:color="auto"/>
        </w:pBdr>
        <w:rPr>
          <w:rFonts w:asciiTheme="majorBidi" w:hAnsiTheme="majorBidi"/>
        </w:rPr>
      </w:pPr>
    </w:p>
    <w:p w:rsidR="000E5343" w:rsidRPr="000C29B1" w:rsidRDefault="000E5343" w:rsidP="00A81DD5">
      <w:pPr>
        <w:pStyle w:val="Heading2"/>
        <w:pBdr>
          <w:bottom w:val="double" w:sz="6" w:space="1" w:color="auto"/>
        </w:pBdr>
        <w:rPr>
          <w:rFonts w:asciiTheme="majorBidi" w:hAnsiTheme="majorBidi"/>
        </w:rPr>
      </w:pPr>
    </w:p>
    <w:p w:rsidR="00094AF1" w:rsidRPr="000C29B1" w:rsidRDefault="00094AF1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D) Mean and Variance:</w:t>
      </w:r>
    </w:p>
    <w:p w:rsidR="00094AF1" w:rsidRPr="000C29B1" w:rsidRDefault="00094AF1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2286319" cy="13717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BA" w:rsidRPr="000C29B1" w:rsidRDefault="00CA6DBA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4391638" cy="235300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60" w:rsidRPr="000C29B1" w:rsidRDefault="00795760" w:rsidP="00094AF1">
      <w:pPr>
        <w:rPr>
          <w:rFonts w:asciiTheme="majorBidi" w:hAnsiTheme="majorBidi" w:cstheme="majorBidi"/>
        </w:rPr>
      </w:pPr>
    </w:p>
    <w:p w:rsidR="00795760" w:rsidRPr="000C29B1" w:rsidRDefault="00795760" w:rsidP="00094AF1">
      <w:pPr>
        <w:rPr>
          <w:rFonts w:asciiTheme="majorBidi" w:hAnsiTheme="majorBidi" w:cstheme="majorBidi"/>
        </w:rPr>
      </w:pPr>
      <w:proofErr w:type="gramStart"/>
      <w:r w:rsidRPr="000C29B1">
        <w:rPr>
          <w:rFonts w:asciiTheme="majorBidi" w:hAnsiTheme="majorBidi" w:cstheme="majorBidi"/>
        </w:rPr>
        <w:t>E)Covariance</w:t>
      </w:r>
      <w:proofErr w:type="gramEnd"/>
      <w:r w:rsidRPr="000C29B1">
        <w:rPr>
          <w:rFonts w:asciiTheme="majorBidi" w:hAnsiTheme="majorBidi" w:cstheme="majorBidi"/>
        </w:rPr>
        <w:t>:</w:t>
      </w:r>
    </w:p>
    <w:p w:rsidR="00846921" w:rsidRPr="000C29B1" w:rsidRDefault="00846921" w:rsidP="00846921">
      <w:pPr>
        <w:ind w:firstLine="720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On features:</w:t>
      </w:r>
    </w:p>
    <w:p w:rsidR="00795760" w:rsidRPr="000C29B1" w:rsidRDefault="00B80EDE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934639" cy="13717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54" w:rsidRPr="000C29B1" w:rsidRDefault="00F26254" w:rsidP="00094AF1">
      <w:pPr>
        <w:rPr>
          <w:rFonts w:asciiTheme="majorBidi" w:hAnsiTheme="majorBidi" w:cstheme="majorBidi"/>
        </w:rPr>
      </w:pPr>
    </w:p>
    <w:p w:rsidR="00F26254" w:rsidRPr="000C29B1" w:rsidRDefault="00F26254" w:rsidP="00094AF1">
      <w:pPr>
        <w:rPr>
          <w:rFonts w:asciiTheme="majorBidi" w:hAnsiTheme="majorBidi" w:cstheme="majorBidi"/>
        </w:rPr>
      </w:pPr>
    </w:p>
    <w:p w:rsidR="00F26254" w:rsidRPr="000C29B1" w:rsidRDefault="00F26254" w:rsidP="00094AF1">
      <w:pPr>
        <w:rPr>
          <w:rFonts w:asciiTheme="majorBidi" w:hAnsiTheme="majorBidi" w:cstheme="majorBidi"/>
        </w:rPr>
      </w:pPr>
    </w:p>
    <w:p w:rsidR="00F26254" w:rsidRPr="000C29B1" w:rsidRDefault="00F26254" w:rsidP="00094AF1">
      <w:pPr>
        <w:rPr>
          <w:rFonts w:asciiTheme="majorBidi" w:hAnsiTheme="majorBidi" w:cstheme="majorBidi"/>
        </w:rPr>
      </w:pPr>
    </w:p>
    <w:p w:rsidR="00846921" w:rsidRPr="000C29B1" w:rsidRDefault="00846921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For calculating covariance on classes, we have to use </w:t>
      </w:r>
      <w:proofErr w:type="spellStart"/>
      <w:r w:rsidRPr="000C29B1">
        <w:rPr>
          <w:rFonts w:asciiTheme="majorBidi" w:hAnsiTheme="majorBidi" w:cstheme="majorBidi"/>
        </w:rPr>
        <w:t>Mean_Covariance</w:t>
      </w:r>
      <w:proofErr w:type="spellEnd"/>
      <w:r w:rsidRPr="000C29B1">
        <w:rPr>
          <w:rFonts w:asciiTheme="majorBidi" w:hAnsiTheme="majorBidi" w:cstheme="majorBidi"/>
        </w:rPr>
        <w:t>:</w:t>
      </w:r>
    </w:p>
    <w:p w:rsidR="00846921" w:rsidRPr="000C29B1" w:rsidRDefault="00846921" w:rsidP="00094AF1">
      <w:pPr>
        <w:rPr>
          <w:rFonts w:asciiTheme="majorBidi" w:hAnsiTheme="majorBidi" w:cstheme="majorBidi"/>
        </w:rPr>
      </w:pPr>
    </w:p>
    <w:p w:rsidR="00B80EDE" w:rsidRPr="000C29B1" w:rsidRDefault="00F26254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>Mean vector:</w:t>
      </w:r>
    </w:p>
    <w:p w:rsidR="00F26254" w:rsidRPr="000C29B1" w:rsidRDefault="00F26254" w:rsidP="00F26254">
      <w:pPr>
        <w:jc w:val="center"/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2648585" cy="1597660"/>
            <wp:effectExtent l="0" t="0" r="0" b="2540"/>
            <wp:docPr id="15" name="Picture 15" descr="m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a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DE" w:rsidRPr="000C29B1" w:rsidRDefault="00B80EDE" w:rsidP="00094AF1">
      <w:pPr>
        <w:rPr>
          <w:rFonts w:asciiTheme="majorBidi" w:hAnsiTheme="majorBidi" w:cstheme="majorBidi"/>
        </w:rPr>
      </w:pPr>
    </w:p>
    <w:p w:rsidR="00B80EDE" w:rsidRPr="000C29B1" w:rsidRDefault="00F26254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5486400" cy="1240201"/>
            <wp:effectExtent l="0" t="0" r="0" b="0"/>
            <wp:docPr id="30" name="Picture 30" descr="covar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varia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DE" w:rsidRPr="000C29B1" w:rsidRDefault="00B80EDE" w:rsidP="00094AF1">
      <w:pPr>
        <w:rPr>
          <w:rFonts w:asciiTheme="majorBidi" w:hAnsiTheme="majorBidi" w:cstheme="majorBidi"/>
        </w:rPr>
      </w:pPr>
    </w:p>
    <w:p w:rsidR="00B80EDE" w:rsidRPr="000C29B1" w:rsidRDefault="002B4830" w:rsidP="00094AF1">
      <w:pPr>
        <w:rPr>
          <w:rFonts w:asciiTheme="majorBidi" w:hAnsiTheme="majorBidi" w:cstheme="majorBidi"/>
        </w:rPr>
      </w:pPr>
      <w:proofErr w:type="spellStart"/>
      <w:r w:rsidRPr="000C29B1">
        <w:rPr>
          <w:rFonts w:asciiTheme="majorBidi" w:hAnsiTheme="majorBidi" w:cstheme="majorBidi"/>
        </w:rPr>
        <w:t>Setosa</w:t>
      </w:r>
      <w:proofErr w:type="spellEnd"/>
      <w:r w:rsidRPr="000C29B1">
        <w:rPr>
          <w:rFonts w:asciiTheme="majorBidi" w:hAnsiTheme="majorBidi" w:cstheme="majorBidi"/>
        </w:rPr>
        <w:t>:</w:t>
      </w:r>
    </w:p>
    <w:p w:rsidR="002B4830" w:rsidRPr="000C29B1" w:rsidRDefault="002B4830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 wp14:anchorId="06DBB489" wp14:editId="0AAC9166">
            <wp:extent cx="5267325" cy="1571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30" w:rsidRPr="000C29B1" w:rsidRDefault="002B4830" w:rsidP="00094AF1">
      <w:pPr>
        <w:rPr>
          <w:rFonts w:asciiTheme="majorBidi" w:hAnsiTheme="majorBidi" w:cstheme="majorBidi"/>
        </w:rPr>
      </w:pP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  <w:r w:rsidRPr="000C29B1">
        <w:rPr>
          <w:rFonts w:asciiTheme="majorBidi" w:eastAsia="Times New Roman" w:hAnsiTheme="majorBidi" w:cstheme="majorBidi"/>
          <w:color w:val="24292E"/>
          <w:sz w:val="24"/>
          <w:szCs w:val="24"/>
        </w:rPr>
        <w:t>‘</w:t>
      </w: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  <w:proofErr w:type="spellStart"/>
      <w:r w:rsidRPr="000C29B1">
        <w:rPr>
          <w:rFonts w:asciiTheme="majorBidi" w:eastAsia="Times New Roman" w:hAnsiTheme="majorBidi" w:cstheme="majorBidi"/>
          <w:color w:val="24292E"/>
          <w:sz w:val="24"/>
          <w:szCs w:val="24"/>
        </w:rPr>
        <w:t>Iris_versicolor</w:t>
      </w:r>
      <w:proofErr w:type="spellEnd"/>
      <w:r w:rsidRPr="000C29B1">
        <w:rPr>
          <w:rFonts w:asciiTheme="majorBidi" w:eastAsia="Times New Roman" w:hAnsiTheme="majorBidi" w:cstheme="majorBidi"/>
          <w:color w:val="24292E"/>
          <w:sz w:val="24"/>
          <w:szCs w:val="24"/>
        </w:rPr>
        <w:t>:</w:t>
      </w: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2FFECB9" wp14:editId="54A9AD8B">
            <wp:extent cx="4819650" cy="1466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30" w:rsidRPr="000C29B1" w:rsidRDefault="002B4830" w:rsidP="00094AF1">
      <w:pPr>
        <w:rPr>
          <w:rFonts w:asciiTheme="majorBidi" w:hAnsiTheme="majorBidi" w:cstheme="majorBidi"/>
        </w:rPr>
      </w:pP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  <w:proofErr w:type="spellStart"/>
      <w:r w:rsidRPr="000C29B1">
        <w:rPr>
          <w:rFonts w:asciiTheme="majorBidi" w:eastAsia="Times New Roman" w:hAnsiTheme="majorBidi" w:cstheme="majorBidi"/>
          <w:color w:val="24292E"/>
          <w:sz w:val="24"/>
          <w:szCs w:val="24"/>
        </w:rPr>
        <w:t>Iris_virginica</w:t>
      </w:r>
      <w:proofErr w:type="spellEnd"/>
      <w:r w:rsidRPr="000C29B1">
        <w:rPr>
          <w:rFonts w:asciiTheme="majorBidi" w:eastAsia="Times New Roman" w:hAnsiTheme="majorBidi" w:cstheme="majorBidi"/>
          <w:color w:val="24292E"/>
          <w:sz w:val="24"/>
          <w:szCs w:val="24"/>
        </w:rPr>
        <w:t>:</w:t>
      </w:r>
    </w:p>
    <w:p w:rsidR="002B4830" w:rsidRPr="000C29B1" w:rsidRDefault="002B4830" w:rsidP="002B4830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24"/>
          <w:szCs w:val="24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 wp14:anchorId="001E1CD2" wp14:editId="420AF382">
            <wp:extent cx="4238625" cy="1352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30" w:rsidRPr="000C29B1" w:rsidRDefault="002B4830" w:rsidP="00094AF1">
      <w:pPr>
        <w:rPr>
          <w:rFonts w:asciiTheme="majorBidi" w:hAnsiTheme="majorBidi" w:cstheme="majorBidi"/>
        </w:rPr>
      </w:pPr>
    </w:p>
    <w:p w:rsidR="00F65A4A" w:rsidRPr="000C29B1" w:rsidRDefault="00F65A4A" w:rsidP="00094AF1">
      <w:pPr>
        <w:rPr>
          <w:rFonts w:asciiTheme="majorBidi" w:hAnsiTheme="majorBidi" w:cstheme="majorBidi"/>
          <w:color w:val="24292E"/>
          <w:shd w:val="clear" w:color="auto" w:fill="FFFFFF"/>
        </w:rPr>
      </w:pPr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Considering the two features, 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sepal_length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 and 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sepal_width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 (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mean_</w:t>
      </w:r>
      <w:proofErr w:type="gram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vector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>[</w:t>
      </w:r>
      <w:proofErr w:type="gramEnd"/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0] and 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mean_vector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[1]), we find 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Iris_setosa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(Red) is far from the others. By contrast, 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Iris_</w:t>
      </w:r>
      <w:proofErr w:type="gram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versicolor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>(</w:t>
      </w:r>
      <w:proofErr w:type="gramEnd"/>
      <w:r w:rsidRPr="000C29B1">
        <w:rPr>
          <w:rFonts w:asciiTheme="majorBidi" w:hAnsiTheme="majorBidi" w:cstheme="majorBidi"/>
          <w:color w:val="24292E"/>
          <w:shd w:val="clear" w:color="auto" w:fill="FFFFFF"/>
        </w:rPr>
        <w:t xml:space="preserve">Blue) and </w:t>
      </w:r>
      <w:proofErr w:type="spellStart"/>
      <w:r w:rsidRPr="000C29B1">
        <w:rPr>
          <w:rFonts w:asciiTheme="majorBidi" w:hAnsiTheme="majorBidi" w:cstheme="majorBidi"/>
          <w:color w:val="24292E"/>
          <w:shd w:val="clear" w:color="auto" w:fill="FFFFFF"/>
        </w:rPr>
        <w:t>Iris_virginica</w:t>
      </w:r>
      <w:proofErr w:type="spellEnd"/>
      <w:r w:rsidRPr="000C29B1">
        <w:rPr>
          <w:rFonts w:asciiTheme="majorBidi" w:hAnsiTheme="majorBidi" w:cstheme="majorBidi"/>
          <w:color w:val="24292E"/>
          <w:shd w:val="clear" w:color="auto" w:fill="FFFFFF"/>
        </w:rPr>
        <w:t>(Green) are near each other.</w:t>
      </w:r>
    </w:p>
    <w:p w:rsidR="00F65A4A" w:rsidRPr="000C29B1" w:rsidRDefault="00F65A4A" w:rsidP="00094AF1">
      <w:pPr>
        <w:rPr>
          <w:rFonts w:asciiTheme="majorBidi" w:hAnsiTheme="majorBidi" w:cstheme="majorBidi"/>
          <w:color w:val="24292E"/>
          <w:shd w:val="clear" w:color="auto" w:fill="FFFFFF"/>
        </w:rPr>
      </w:pPr>
    </w:p>
    <w:p w:rsidR="00F65A4A" w:rsidRPr="000C29B1" w:rsidRDefault="00F65A4A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486400" cy="4114190"/>
            <wp:effectExtent l="0" t="0" r="0" b="635"/>
            <wp:docPr id="35" name="Picture 35" descr="data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plo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DE" w:rsidRPr="000C29B1" w:rsidRDefault="00B80EDE" w:rsidP="00094AF1">
      <w:pPr>
        <w:rPr>
          <w:rFonts w:asciiTheme="majorBidi" w:hAnsiTheme="majorBidi" w:cstheme="majorBidi"/>
        </w:rPr>
      </w:pPr>
      <w:proofErr w:type="gramStart"/>
      <w:r w:rsidRPr="000C29B1">
        <w:rPr>
          <w:rFonts w:asciiTheme="majorBidi" w:hAnsiTheme="majorBidi" w:cstheme="majorBidi"/>
        </w:rPr>
        <w:t>F)Correlation</w:t>
      </w:r>
      <w:proofErr w:type="gramEnd"/>
      <w:r w:rsidRPr="000C29B1">
        <w:rPr>
          <w:rFonts w:asciiTheme="majorBidi" w:hAnsiTheme="majorBidi" w:cstheme="majorBidi"/>
        </w:rPr>
        <w:t>:</w:t>
      </w:r>
    </w:p>
    <w:p w:rsidR="00B80EDE" w:rsidRPr="000C29B1" w:rsidRDefault="00B80EDE" w:rsidP="00094AF1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925112" cy="1371791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rrelat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7" w:rsidRPr="000C29B1" w:rsidRDefault="006B23B7" w:rsidP="00F449CE">
      <w:pPr>
        <w:rPr>
          <w:rFonts w:asciiTheme="majorBidi" w:hAnsiTheme="majorBidi" w:cstheme="majorBidi"/>
          <w:lang w:bidi="fa-IR"/>
        </w:rPr>
      </w:pPr>
      <w:proofErr w:type="spellStart"/>
      <w:proofErr w:type="gramStart"/>
      <w:r w:rsidRPr="000C29B1">
        <w:rPr>
          <w:rFonts w:asciiTheme="majorBidi" w:hAnsiTheme="majorBidi" w:cstheme="majorBidi"/>
          <w:lang w:bidi="fa-IR"/>
        </w:rPr>
        <w:t>Lets</w:t>
      </w:r>
      <w:proofErr w:type="spellEnd"/>
      <w:proofErr w:type="gramEnd"/>
      <w:r w:rsidRPr="000C29B1">
        <w:rPr>
          <w:rFonts w:asciiTheme="majorBidi" w:hAnsiTheme="majorBidi" w:cstheme="majorBidi"/>
          <w:lang w:bidi="fa-IR"/>
        </w:rPr>
        <w:t xml:space="preserve"> calculate correlation on each class:</w:t>
      </w:r>
    </w:p>
    <w:p w:rsidR="00554AE4" w:rsidRPr="000C29B1" w:rsidRDefault="00554AE4" w:rsidP="00554AE4">
      <w:pPr>
        <w:pStyle w:val="HTMLPreformatted"/>
        <w:rPr>
          <w:rFonts w:asciiTheme="majorBidi" w:hAnsiTheme="majorBidi" w:cstheme="majorBidi"/>
        </w:rPr>
      </w:pPr>
      <w:proofErr w:type="spellStart"/>
      <w:r w:rsidRPr="000C29B1">
        <w:rPr>
          <w:rFonts w:asciiTheme="majorBidi" w:hAnsiTheme="majorBidi" w:cstheme="majorBidi"/>
          <w:lang w:bidi="fa-IR"/>
        </w:rPr>
        <w:t>Setosa</w:t>
      </w:r>
      <w:proofErr w:type="spellEnd"/>
      <w:r w:rsidRPr="000C29B1">
        <w:rPr>
          <w:rFonts w:asciiTheme="majorBidi" w:hAnsiTheme="majorBidi" w:cstheme="majorBidi"/>
          <w:lang w:bidi="fa-IR"/>
        </w:rPr>
        <w:t>-versicolor:</w:t>
      </w:r>
      <w:r w:rsidRPr="000C29B1">
        <w:rPr>
          <w:rFonts w:asciiTheme="majorBidi" w:hAnsiTheme="majorBidi" w:cstheme="majorBidi"/>
        </w:rPr>
        <w:t xml:space="preserve"> </w:t>
      </w:r>
    </w:p>
    <w:p w:rsidR="00554AE4" w:rsidRPr="000C29B1" w:rsidRDefault="00554AE4" w:rsidP="00554AE4">
      <w:pPr>
        <w:pStyle w:val="HTMLPreformatted"/>
        <w:rPr>
          <w:rFonts w:asciiTheme="majorBidi" w:hAnsiTheme="majorBidi" w:cstheme="majorBidi"/>
        </w:rPr>
      </w:pPr>
    </w:p>
    <w:p w:rsidR="00554AE4" w:rsidRPr="000C29B1" w:rsidRDefault="00554AE4" w:rsidP="00554AE4">
      <w:pPr>
        <w:pStyle w:val="HTMLPreformatted"/>
        <w:rPr>
          <w:rFonts w:asciiTheme="majorBidi" w:eastAsia="Times New Roman" w:hAnsiTheme="majorBidi" w:cstheme="majorBidi"/>
          <w:color w:val="auto"/>
          <w:sz w:val="20"/>
        </w:rPr>
      </w:pPr>
      <w:proofErr w:type="gramStart"/>
      <w:r w:rsidRPr="000C29B1">
        <w:rPr>
          <w:rFonts w:asciiTheme="majorBidi" w:eastAsia="Times New Roman" w:hAnsiTheme="majorBidi" w:cstheme="majorBidi"/>
          <w:color w:val="auto"/>
          <w:sz w:val="20"/>
        </w:rPr>
        <w:t>array(</w:t>
      </w:r>
      <w:proofErr w:type="gramEnd"/>
      <w:r w:rsidRPr="000C29B1">
        <w:rPr>
          <w:rFonts w:asciiTheme="majorBidi" w:eastAsia="Times New Roman" w:hAnsiTheme="majorBidi" w:cstheme="majorBidi"/>
          <w:color w:val="auto"/>
          <w:sz w:val="20"/>
        </w:rPr>
        <w:t>[[1.       , 0.7638543],</w:t>
      </w:r>
    </w:p>
    <w:p w:rsidR="00554AE4" w:rsidRPr="000C29B1" w:rsidRDefault="00554AE4" w:rsidP="00554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 xml:space="preserve">       [0.7638543, 1.       ]])</w:t>
      </w:r>
    </w:p>
    <w:p w:rsidR="00554AE4" w:rsidRPr="000C29B1" w:rsidRDefault="00554AE4" w:rsidP="00F449CE">
      <w:pPr>
        <w:rPr>
          <w:rFonts w:asciiTheme="majorBidi" w:hAnsiTheme="majorBidi" w:cstheme="majorBidi"/>
          <w:lang w:bidi="fa-IR"/>
        </w:rPr>
      </w:pPr>
    </w:p>
    <w:p w:rsidR="00554AE4" w:rsidRPr="000C29B1" w:rsidRDefault="00554AE4" w:rsidP="00F449CE">
      <w:pPr>
        <w:rPr>
          <w:rFonts w:asciiTheme="majorBidi" w:hAnsiTheme="majorBidi" w:cstheme="majorBidi"/>
          <w:lang w:bidi="fa-IR"/>
        </w:rPr>
      </w:pPr>
      <w:proofErr w:type="spellStart"/>
      <w:r w:rsidRPr="000C29B1">
        <w:rPr>
          <w:rFonts w:asciiTheme="majorBidi" w:hAnsiTheme="majorBidi" w:cstheme="majorBidi"/>
          <w:lang w:bidi="fa-IR"/>
        </w:rPr>
        <w:t>Setosa_virginica</w:t>
      </w:r>
      <w:proofErr w:type="spellEnd"/>
      <w:r w:rsidRPr="000C29B1">
        <w:rPr>
          <w:rFonts w:asciiTheme="majorBidi" w:hAnsiTheme="majorBidi" w:cstheme="majorBidi"/>
          <w:lang w:bidi="fa-IR"/>
        </w:rPr>
        <w:t>:</w:t>
      </w:r>
    </w:p>
    <w:p w:rsidR="00554AE4" w:rsidRPr="000C29B1" w:rsidRDefault="00554AE4" w:rsidP="00554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proofErr w:type="gramStart"/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>array(</w:t>
      </w:r>
      <w:proofErr w:type="gramEnd"/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>[[1.        , 0.61843828],</w:t>
      </w:r>
    </w:p>
    <w:p w:rsidR="00554AE4" w:rsidRPr="000C29B1" w:rsidRDefault="00554AE4" w:rsidP="00554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 xml:space="preserve">       [0.61843828, 1.        ]])</w:t>
      </w:r>
    </w:p>
    <w:p w:rsidR="00554AE4" w:rsidRPr="000C29B1" w:rsidRDefault="00554AE4" w:rsidP="00F449CE">
      <w:pPr>
        <w:rPr>
          <w:rFonts w:asciiTheme="majorBidi" w:hAnsiTheme="majorBidi" w:cstheme="majorBidi"/>
          <w:lang w:bidi="fa-IR"/>
        </w:rPr>
      </w:pPr>
    </w:p>
    <w:p w:rsidR="00554AE4" w:rsidRPr="000C29B1" w:rsidRDefault="00554AE4" w:rsidP="00F449CE">
      <w:pPr>
        <w:rPr>
          <w:rFonts w:asciiTheme="majorBidi" w:hAnsiTheme="majorBidi" w:cstheme="majorBidi"/>
          <w:lang w:bidi="fa-IR"/>
        </w:rPr>
      </w:pPr>
      <w:proofErr w:type="spellStart"/>
      <w:r w:rsidRPr="000C29B1">
        <w:rPr>
          <w:rFonts w:asciiTheme="majorBidi" w:hAnsiTheme="majorBidi" w:cstheme="majorBidi"/>
          <w:lang w:bidi="fa-IR"/>
        </w:rPr>
        <w:t>Virginica_versicolor</w:t>
      </w:r>
      <w:proofErr w:type="spellEnd"/>
      <w:r w:rsidRPr="000C29B1">
        <w:rPr>
          <w:rFonts w:asciiTheme="majorBidi" w:hAnsiTheme="majorBidi" w:cstheme="majorBidi"/>
          <w:lang w:bidi="fa-IR"/>
        </w:rPr>
        <w:t>:</w:t>
      </w:r>
    </w:p>
    <w:p w:rsidR="00554AE4" w:rsidRPr="000C29B1" w:rsidRDefault="00554AE4" w:rsidP="00554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proofErr w:type="gramStart"/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>array(</w:t>
      </w:r>
      <w:proofErr w:type="gramEnd"/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>[[1.        , 0.97948861],</w:t>
      </w:r>
    </w:p>
    <w:p w:rsidR="00554AE4" w:rsidRPr="000C29B1" w:rsidRDefault="00554AE4" w:rsidP="00554A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 xml:space="preserve">       [0.97948861, 1.        ]])</w:t>
      </w:r>
    </w:p>
    <w:p w:rsidR="00554AE4" w:rsidRPr="000C29B1" w:rsidRDefault="00554AE4" w:rsidP="00F449CE">
      <w:pPr>
        <w:rPr>
          <w:rFonts w:asciiTheme="majorBidi" w:hAnsiTheme="majorBidi" w:cstheme="majorBidi"/>
          <w:lang w:bidi="fa-IR"/>
        </w:rPr>
      </w:pPr>
    </w:p>
    <w:p w:rsidR="006B23B7" w:rsidRPr="000C29B1" w:rsidRDefault="00554AE4" w:rsidP="00F449CE">
      <w:pPr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 wp14:anchorId="01E0CE70" wp14:editId="6A46E1EC">
            <wp:extent cx="4143375" cy="3248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9" w:rsidRPr="000C29B1" w:rsidRDefault="00F449CE" w:rsidP="00F449CE">
      <w:pPr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lang w:bidi="fa-IR"/>
        </w:rPr>
        <w:t xml:space="preserve">The most important difference between Correlation Matrix and Covariance </w:t>
      </w:r>
      <w:r w:rsidR="00B03639" w:rsidRPr="000C29B1">
        <w:rPr>
          <w:rFonts w:asciiTheme="majorBidi" w:hAnsiTheme="majorBidi" w:cstheme="majorBidi"/>
          <w:rtl/>
          <w:lang w:bidi="fa-IR"/>
        </w:rPr>
        <w:t>.</w:t>
      </w:r>
      <w:r w:rsidR="00F25A6B" w:rsidRPr="000C29B1">
        <w:rPr>
          <w:rFonts w:asciiTheme="majorBidi" w:hAnsiTheme="majorBidi" w:cstheme="majorBidi"/>
          <w:lang w:bidi="fa-IR"/>
        </w:rPr>
        <w:t>Matrix is that:</w:t>
      </w:r>
    </w:p>
    <w:p w:rsidR="00F449CE" w:rsidRPr="000C29B1" w:rsidRDefault="00F449CE" w:rsidP="001E37E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i/>
          <w:iCs/>
          <w:lang w:bidi="fa-IR"/>
        </w:rPr>
      </w:pPr>
      <w:proofErr w:type="spellStart"/>
      <w:r w:rsidRPr="000C29B1">
        <w:rPr>
          <w:rFonts w:asciiTheme="majorBidi" w:hAnsiTheme="majorBidi" w:cstheme="majorBidi"/>
          <w:b/>
          <w:bCs/>
          <w:i/>
          <w:iCs/>
          <w:lang w:bidi="fa-IR"/>
        </w:rPr>
        <w:t>Correaltion</w:t>
      </w:r>
      <w:proofErr w:type="spellEnd"/>
      <w:r w:rsidRPr="000C29B1">
        <w:rPr>
          <w:rFonts w:asciiTheme="majorBidi" w:hAnsiTheme="majorBidi" w:cstheme="majorBidi"/>
          <w:b/>
          <w:bCs/>
          <w:i/>
          <w:iCs/>
          <w:lang w:bidi="fa-IR"/>
        </w:rPr>
        <w:t xml:space="preserve"> Matrix main diagonal is 1.(</w:t>
      </w:r>
      <w:r w:rsidR="008131A8" w:rsidRPr="000C29B1">
        <w:rPr>
          <w:rFonts w:asciiTheme="majorBidi" w:hAnsiTheme="majorBidi" w:cstheme="majorBidi"/>
          <w:b/>
          <w:bCs/>
          <w:i/>
          <w:iCs/>
          <w:lang w:bidi="fa-IR"/>
        </w:rPr>
        <w:t xml:space="preserve"> each feature has corr</w:t>
      </w:r>
      <w:r w:rsidRPr="000C29B1">
        <w:rPr>
          <w:rFonts w:asciiTheme="majorBidi" w:hAnsiTheme="majorBidi" w:cstheme="majorBidi"/>
          <w:b/>
          <w:bCs/>
          <w:i/>
          <w:iCs/>
          <w:lang w:bidi="fa-IR"/>
        </w:rPr>
        <w:t>elation 1 with itself)</w:t>
      </w:r>
    </w:p>
    <w:p w:rsidR="0098009C" w:rsidRPr="000C29B1" w:rsidRDefault="0098009C" w:rsidP="00D02520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 xml:space="preserve"> Correlation is when the change in one item may result in the change in </w:t>
      </w:r>
      <w:proofErr w:type="gramStart"/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>the another</w:t>
      </w:r>
      <w:proofErr w:type="gramEnd"/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 xml:space="preserve"> item. On the other hand, </w:t>
      </w:r>
      <w:proofErr w:type="gramStart"/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>covariance</w:t>
      </w:r>
      <w:proofErr w:type="gramEnd"/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 xml:space="preserve"> is </w:t>
      </w:r>
      <w:proofErr w:type="gramStart"/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>when</w:t>
      </w:r>
      <w:proofErr w:type="gramEnd"/>
      <w:r w:rsidRPr="000C29B1">
        <w:rPr>
          <w:rFonts w:asciiTheme="majorBidi" w:hAnsiTheme="majorBidi" w:cstheme="majorBidi"/>
          <w:sz w:val="30"/>
          <w:szCs w:val="30"/>
          <w:shd w:val="clear" w:color="auto" w:fill="FFFFFF"/>
        </w:rPr>
        <w:t xml:space="preserve"> two items vary together.</w:t>
      </w:r>
    </w:p>
    <w:p w:rsidR="0098009C" w:rsidRPr="000C29B1" w:rsidRDefault="0029435A" w:rsidP="0098009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Bidi" w:eastAsia="Times New Roman" w:hAnsiTheme="majorBidi" w:cstheme="majorBidi"/>
          <w:color w:val="auto"/>
          <w:sz w:val="30"/>
          <w:szCs w:val="30"/>
        </w:rPr>
      </w:pPr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C</w:t>
      </w:r>
      <w:r w:rsidR="0098009C"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 xml:space="preserve">orrelation is concerned as </w:t>
      </w:r>
      <w:proofErr w:type="gramStart"/>
      <w:r w:rsidR="0098009C"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A</w:t>
      </w:r>
      <w:proofErr w:type="gramEnd"/>
      <w:r w:rsidR="0098009C"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 xml:space="preserve"> measure used to indicate the extent to which two random variables change in tandem is known as covariance. A measure used to represent how strongly two random variables are related known as correlation.</w:t>
      </w:r>
    </w:p>
    <w:p w:rsidR="0098009C" w:rsidRPr="000C29B1" w:rsidRDefault="0098009C" w:rsidP="0098009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Bidi" w:eastAsia="Times New Roman" w:hAnsiTheme="majorBidi" w:cstheme="majorBidi"/>
          <w:color w:val="auto"/>
          <w:sz w:val="30"/>
          <w:szCs w:val="30"/>
        </w:rPr>
      </w:pPr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Covariance is nothing but a measure of correlation. On the contrary, correlation refers to the scaled form of covariance.</w:t>
      </w:r>
    </w:p>
    <w:p w:rsidR="0098009C" w:rsidRPr="000C29B1" w:rsidRDefault="0098009C" w:rsidP="0098009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Bidi" w:eastAsia="Times New Roman" w:hAnsiTheme="majorBidi" w:cstheme="majorBidi"/>
          <w:color w:val="auto"/>
          <w:sz w:val="30"/>
          <w:szCs w:val="30"/>
        </w:rPr>
      </w:pPr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The value of correlation takes place between -1 and +1. Conversely, the value of covariance lies between -∞ and +∞.</w:t>
      </w:r>
    </w:p>
    <w:p w:rsidR="0098009C" w:rsidRPr="000C29B1" w:rsidRDefault="0098009C" w:rsidP="0098009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Bidi" w:eastAsia="Times New Roman" w:hAnsiTheme="majorBidi" w:cstheme="majorBidi"/>
          <w:color w:val="auto"/>
          <w:sz w:val="30"/>
          <w:szCs w:val="30"/>
        </w:rPr>
      </w:pPr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lastRenderedPageBreak/>
        <w:t xml:space="preserve">Covariance </w:t>
      </w:r>
      <w:proofErr w:type="gramStart"/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is affected</w:t>
      </w:r>
      <w:proofErr w:type="gramEnd"/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 xml:space="preserve"> by the change in scale, i.e. if all the value of one variable is multiplied by a constant and all the value of another variable are multiplied, by a similar or different constant, then the covariance is changed. As against this, correlation </w:t>
      </w:r>
      <w:proofErr w:type="gramStart"/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is not influenced</w:t>
      </w:r>
      <w:proofErr w:type="gramEnd"/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 xml:space="preserve"> by the change in scale.</w:t>
      </w:r>
    </w:p>
    <w:p w:rsidR="0098009C" w:rsidRPr="000C29B1" w:rsidRDefault="0098009C" w:rsidP="0088262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Theme="majorBidi" w:eastAsia="Times New Roman" w:hAnsiTheme="majorBidi" w:cstheme="majorBidi"/>
          <w:color w:val="auto"/>
          <w:sz w:val="30"/>
          <w:szCs w:val="30"/>
        </w:rPr>
      </w:pPr>
      <w:r w:rsidRPr="000C29B1">
        <w:rPr>
          <w:rFonts w:asciiTheme="majorBidi" w:eastAsia="Times New Roman" w:hAnsiTheme="majorBidi" w:cstheme="majorBidi"/>
          <w:color w:val="auto"/>
          <w:sz w:val="30"/>
          <w:szCs w:val="30"/>
        </w:rPr>
        <w:t>Correlation is dimensionless, i.e. it is a unit-free measure of the relationship between variables. Unlike covariance, where the value is obtained by the product of the units of the two variables.</w:t>
      </w:r>
    </w:p>
    <w:p w:rsidR="00882629" w:rsidRPr="000C29B1" w:rsidRDefault="00882629" w:rsidP="00882629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Theme="majorBidi" w:eastAsia="Times New Roman" w:hAnsiTheme="majorBidi" w:cstheme="majorBidi"/>
          <w:color w:val="auto"/>
          <w:sz w:val="30"/>
          <w:szCs w:val="30"/>
        </w:rPr>
      </w:pPr>
    </w:p>
    <w:p w:rsidR="00B03639" w:rsidRPr="000C29B1" w:rsidRDefault="00B03639" w:rsidP="00094AF1">
      <w:pPr>
        <w:rPr>
          <w:rFonts w:asciiTheme="majorBidi" w:hAnsiTheme="majorBidi" w:cstheme="majorBidi"/>
          <w:rtl/>
        </w:rPr>
      </w:pPr>
    </w:p>
    <w:p w:rsidR="00CD7F2B" w:rsidRPr="000C29B1" w:rsidRDefault="00CD7F2B" w:rsidP="00094AF1">
      <w:pPr>
        <w:rPr>
          <w:rFonts w:asciiTheme="majorBidi" w:hAnsiTheme="majorBidi" w:cstheme="majorBidi"/>
          <w:rtl/>
        </w:rPr>
      </w:pPr>
    </w:p>
    <w:p w:rsidR="00CD7F2B" w:rsidRPr="000C29B1" w:rsidRDefault="00CD7F2B" w:rsidP="00094AF1">
      <w:pPr>
        <w:rPr>
          <w:rFonts w:asciiTheme="majorBidi" w:hAnsiTheme="majorBidi" w:cstheme="majorBidi"/>
          <w:rtl/>
        </w:rPr>
      </w:pPr>
    </w:p>
    <w:p w:rsidR="00CD7F2B" w:rsidRPr="000C29B1" w:rsidRDefault="00CD7F2B" w:rsidP="00094AF1">
      <w:pPr>
        <w:rPr>
          <w:rFonts w:asciiTheme="majorBidi" w:hAnsiTheme="majorBidi" w:cstheme="majorBidi"/>
          <w:rtl/>
        </w:rPr>
      </w:pPr>
      <w:proofErr w:type="gramStart"/>
      <w:r w:rsidRPr="000C29B1">
        <w:rPr>
          <w:rFonts w:asciiTheme="majorBidi" w:hAnsiTheme="majorBidi" w:cstheme="majorBidi"/>
        </w:rPr>
        <w:t>G)</w:t>
      </w:r>
      <w:proofErr w:type="spellStart"/>
      <w:r w:rsidRPr="000C29B1">
        <w:rPr>
          <w:rFonts w:asciiTheme="majorBidi" w:hAnsiTheme="majorBidi" w:cstheme="majorBidi"/>
        </w:rPr>
        <w:t>Viriginica</w:t>
      </w:r>
      <w:proofErr w:type="spellEnd"/>
      <w:proofErr w:type="gramEnd"/>
    </w:p>
    <w:p w:rsidR="00B80EDE" w:rsidRPr="000C29B1" w:rsidRDefault="00AA5908" w:rsidP="00AA5908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776288" cy="3366267"/>
            <wp:effectExtent l="0" t="0" r="571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rginica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88" cy="33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08" w:rsidRPr="000C29B1" w:rsidRDefault="00AA5908" w:rsidP="00AA5908">
      <w:pPr>
        <w:rPr>
          <w:rFonts w:asciiTheme="majorBidi" w:hAnsiTheme="majorBidi" w:cstheme="majorBidi"/>
          <w:rtl/>
          <w:lang w:bidi="fa-IR"/>
        </w:rPr>
      </w:pPr>
      <w:r w:rsidRPr="000C29B1">
        <w:rPr>
          <w:rFonts w:asciiTheme="majorBidi" w:hAnsiTheme="majorBidi" w:cstheme="majorBidi"/>
        </w:rPr>
        <w:t>Correlation and Covariance:</w:t>
      </w:r>
    </w:p>
    <w:p w:rsidR="00AA4353" w:rsidRPr="000C29B1" w:rsidRDefault="00AA5908" w:rsidP="00B80EDE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4972744" cy="141942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rginica_Cor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4972744" cy="135273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rginica_Cov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A4" w:rsidRPr="000C29B1" w:rsidRDefault="00F363A4" w:rsidP="00F363A4">
      <w:pPr>
        <w:bidi/>
        <w:jc w:val="right"/>
        <w:rPr>
          <w:rFonts w:asciiTheme="majorBidi" w:hAnsiTheme="majorBidi" w:cstheme="majorBidi"/>
          <w:lang w:bidi="fa-IR"/>
        </w:rPr>
      </w:pPr>
      <w:r w:rsidRPr="000C29B1">
        <w:rPr>
          <w:rFonts w:asciiTheme="majorBidi" w:hAnsiTheme="majorBidi" w:cstheme="majorBidi"/>
          <w:lang w:bidi="fa-IR"/>
        </w:rPr>
        <w:t>Based on Correlation,”</w:t>
      </w:r>
      <w:proofErr w:type="spellStart"/>
      <w:r w:rsidRPr="000C29B1">
        <w:rPr>
          <w:rFonts w:asciiTheme="majorBidi" w:hAnsiTheme="majorBidi" w:cstheme="majorBidi"/>
          <w:lang w:bidi="fa-IR"/>
        </w:rPr>
        <w:t>PetalLength</w:t>
      </w:r>
      <w:proofErr w:type="spellEnd"/>
      <w:r w:rsidRPr="000C29B1">
        <w:rPr>
          <w:rFonts w:asciiTheme="majorBidi" w:hAnsiTheme="majorBidi" w:cstheme="majorBidi"/>
          <w:lang w:bidi="fa-IR"/>
        </w:rPr>
        <w:t>” and “Sepal</w:t>
      </w:r>
      <w:r w:rsidR="00A52425" w:rsidRPr="000C29B1">
        <w:rPr>
          <w:rFonts w:asciiTheme="majorBidi" w:hAnsiTheme="majorBidi" w:cstheme="majorBidi"/>
          <w:lang w:bidi="fa-IR"/>
        </w:rPr>
        <w:t xml:space="preserve"> </w:t>
      </w:r>
      <w:r w:rsidRPr="000C29B1">
        <w:rPr>
          <w:rFonts w:asciiTheme="majorBidi" w:hAnsiTheme="majorBidi" w:cstheme="majorBidi"/>
          <w:lang w:bidi="fa-IR"/>
        </w:rPr>
        <w:t>Length” are more similar.</w:t>
      </w:r>
    </w:p>
    <w:p w:rsidR="00AA4353" w:rsidRPr="000C29B1" w:rsidRDefault="00AA4353" w:rsidP="00AA4353">
      <w:pPr>
        <w:rPr>
          <w:rFonts w:asciiTheme="majorBidi" w:hAnsiTheme="majorBidi" w:cstheme="majorBidi"/>
          <w:rtl/>
        </w:rPr>
      </w:pPr>
    </w:p>
    <w:p w:rsidR="002830B2" w:rsidRPr="000C29B1" w:rsidRDefault="002830B2" w:rsidP="00AA4353">
      <w:pPr>
        <w:rPr>
          <w:rFonts w:asciiTheme="majorBidi" w:hAnsiTheme="majorBidi" w:cstheme="majorBidi"/>
          <w:rtl/>
        </w:rPr>
      </w:pPr>
    </w:p>
    <w:p w:rsidR="002830B2" w:rsidRPr="000C29B1" w:rsidRDefault="002830B2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</w:rPr>
      </w:pPr>
    </w:p>
    <w:p w:rsidR="006A5E73" w:rsidRPr="000C29B1" w:rsidRDefault="006A5E73" w:rsidP="00AA4353">
      <w:pPr>
        <w:rPr>
          <w:rFonts w:asciiTheme="majorBidi" w:hAnsiTheme="majorBidi" w:cstheme="majorBidi"/>
          <w:rtl/>
        </w:rPr>
      </w:pPr>
    </w:p>
    <w:p w:rsidR="00AA4353" w:rsidRPr="000C29B1" w:rsidRDefault="00AA4353" w:rsidP="00AA4353">
      <w:pPr>
        <w:rPr>
          <w:rFonts w:asciiTheme="majorBidi" w:hAnsiTheme="majorBidi" w:cstheme="majorBidi"/>
        </w:rPr>
      </w:pPr>
      <w:proofErr w:type="gramStart"/>
      <w:r w:rsidRPr="000C29B1">
        <w:rPr>
          <w:rFonts w:asciiTheme="majorBidi" w:hAnsiTheme="majorBidi" w:cstheme="majorBidi"/>
        </w:rPr>
        <w:lastRenderedPageBreak/>
        <w:t>H)Feature</w:t>
      </w:r>
      <w:proofErr w:type="gramEnd"/>
      <w:r w:rsidRPr="000C29B1">
        <w:rPr>
          <w:rFonts w:asciiTheme="majorBidi" w:hAnsiTheme="majorBidi" w:cstheme="majorBidi"/>
        </w:rPr>
        <w:t xml:space="preserve"> Selection:</w:t>
      </w:r>
    </w:p>
    <w:p w:rsidR="00945970" w:rsidRPr="000C29B1" w:rsidRDefault="00945970" w:rsidP="00AA4353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I used </w:t>
      </w:r>
      <w:r w:rsidR="00653DC6" w:rsidRPr="000C29B1">
        <w:rPr>
          <w:rFonts w:asciiTheme="majorBidi" w:hAnsiTheme="majorBidi" w:cstheme="majorBidi"/>
        </w:rPr>
        <w:t xml:space="preserve">boxplots to find out which feature </w:t>
      </w:r>
      <w:proofErr w:type="spellStart"/>
      <w:r w:rsidR="00653DC6" w:rsidRPr="000C29B1">
        <w:rPr>
          <w:rFonts w:asciiTheme="majorBidi" w:hAnsiTheme="majorBidi" w:cstheme="majorBidi"/>
        </w:rPr>
        <w:t>seperates</w:t>
      </w:r>
      <w:proofErr w:type="spellEnd"/>
      <w:r w:rsidR="00653DC6" w:rsidRPr="000C29B1">
        <w:rPr>
          <w:rFonts w:asciiTheme="majorBidi" w:hAnsiTheme="majorBidi" w:cstheme="majorBidi"/>
        </w:rPr>
        <w:t xml:space="preserve"> the classes </w:t>
      </w:r>
      <w:proofErr w:type="gramStart"/>
      <w:r w:rsidR="00653DC6" w:rsidRPr="000C29B1">
        <w:rPr>
          <w:rFonts w:asciiTheme="majorBidi" w:hAnsiTheme="majorBidi" w:cstheme="majorBidi"/>
        </w:rPr>
        <w:t>better(</w:t>
      </w:r>
      <w:proofErr w:type="gramEnd"/>
      <w:r w:rsidR="00653DC6" w:rsidRPr="000C29B1">
        <w:rPr>
          <w:rFonts w:asciiTheme="majorBidi" w:hAnsiTheme="majorBidi" w:cstheme="majorBidi"/>
        </w:rPr>
        <w:t>I more informative)</w:t>
      </w:r>
    </w:p>
    <w:p w:rsidR="006A5E73" w:rsidRPr="000C29B1" w:rsidRDefault="006A5E73" w:rsidP="00AA4353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  <w:noProof/>
        </w:rPr>
        <w:drawing>
          <wp:inline distT="0" distB="0" distL="0" distR="0">
            <wp:extent cx="5486400" cy="57823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oxplo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53" w:rsidRPr="000C29B1" w:rsidRDefault="00DD7255" w:rsidP="00A52425">
      <w:pP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0C29B1">
        <w:rPr>
          <w:rFonts w:asciiTheme="majorBidi" w:hAnsiTheme="majorBidi" w:cstheme="majorBidi"/>
        </w:rPr>
        <w:t>Based On these Results,</w:t>
      </w:r>
      <w:r w:rsidR="00AA4353" w:rsidRPr="000C29B1">
        <w:rPr>
          <w:rFonts w:asciiTheme="majorBidi" w:hAnsiTheme="majorBidi" w:cstheme="majorBidi"/>
        </w:rPr>
        <w:t xml:space="preserve"> </w:t>
      </w:r>
      <w:r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Best Features </w:t>
      </w:r>
      <w:proofErr w:type="gramStart"/>
      <w:r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is </w:t>
      </w:r>
      <w:r w:rsidR="00A52425"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A52425"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PetalWidth</w:t>
      </w:r>
      <w:proofErr w:type="spellEnd"/>
      <w:proofErr w:type="gramEnd"/>
      <w:r w:rsidR="00A52425"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 </w:t>
      </w:r>
    </w:p>
    <w:p w:rsidR="00DD7255" w:rsidRPr="000C29B1" w:rsidRDefault="00DD7255" w:rsidP="00A52425">
      <w:pP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I tested this task with “</w:t>
      </w:r>
      <w:proofErr w:type="spellStart"/>
      <w:r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SelectKBest</w:t>
      </w:r>
      <w:proofErr w:type="spellEnd"/>
      <w:r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” Function i</w:t>
      </w:r>
      <w:r w:rsidR="003F4FF8"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n python and the result </w:t>
      </w:r>
      <w:proofErr w:type="gramStart"/>
      <w:r w:rsidR="003F4FF8"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was  the</w:t>
      </w:r>
      <w:proofErr w:type="gramEnd"/>
      <w:r w:rsidR="003F4FF8" w:rsidRPr="000C29B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 xml:space="preserve"> same.</w:t>
      </w:r>
    </w:p>
    <w:p w:rsidR="002830B2" w:rsidRPr="000C29B1" w:rsidRDefault="002830B2" w:rsidP="00A52425">
      <w:pPr>
        <w:rPr>
          <w:rFonts w:asciiTheme="majorBidi" w:hAnsiTheme="majorBidi" w:cstheme="majorBidi"/>
          <w:lang w:bidi="fa-IR"/>
        </w:rPr>
      </w:pPr>
    </w:p>
    <w:p w:rsidR="001C410A" w:rsidRPr="000C29B1" w:rsidRDefault="001C410A" w:rsidP="001C410A">
      <w:pPr>
        <w:rPr>
          <w:rFonts w:asciiTheme="majorBidi" w:hAnsiTheme="majorBidi" w:cstheme="majorBidi"/>
          <w:lang w:bidi="fa-IR"/>
        </w:rPr>
      </w:pPr>
    </w:p>
    <w:p w:rsidR="00215C98" w:rsidRPr="000C29B1" w:rsidRDefault="00215C98" w:rsidP="001C410A">
      <w:pPr>
        <w:rPr>
          <w:rFonts w:asciiTheme="majorBidi" w:hAnsiTheme="majorBidi" w:cstheme="majorBidi"/>
          <w:rtl/>
          <w:lang w:bidi="fa-IR"/>
        </w:rPr>
      </w:pPr>
    </w:p>
    <w:p w:rsidR="00AA5908" w:rsidRPr="000C29B1" w:rsidRDefault="00AA5908" w:rsidP="00A81DD5">
      <w:pPr>
        <w:pStyle w:val="Heading2"/>
        <w:pBdr>
          <w:bottom w:val="double" w:sz="6" w:space="1" w:color="auto"/>
        </w:pBdr>
        <w:rPr>
          <w:rFonts w:asciiTheme="majorBidi" w:hAnsiTheme="majorBidi"/>
          <w:rtl/>
        </w:rPr>
      </w:pPr>
    </w:p>
    <w:p w:rsidR="00C6554A" w:rsidRPr="000C29B1" w:rsidRDefault="00A81DD5" w:rsidP="00A81DD5">
      <w:pPr>
        <w:pStyle w:val="Heading2"/>
        <w:pBdr>
          <w:bottom w:val="double" w:sz="6" w:space="1" w:color="auto"/>
        </w:pBdr>
        <w:rPr>
          <w:rFonts w:asciiTheme="majorBidi" w:hAnsiTheme="majorBidi"/>
        </w:rPr>
      </w:pPr>
      <w:r w:rsidRPr="000C29B1">
        <w:rPr>
          <w:rFonts w:asciiTheme="majorBidi" w:hAnsiTheme="majorBidi"/>
        </w:rPr>
        <w:t>Task2</w:t>
      </w:r>
    </w:p>
    <w:p w:rsidR="001D024C" w:rsidRPr="000C29B1" w:rsidRDefault="001D024C" w:rsidP="001D024C">
      <w:pPr>
        <w:pStyle w:val="Heading3"/>
        <w:shd w:val="clear" w:color="auto" w:fill="FFFFFF"/>
        <w:spacing w:before="795"/>
        <w:ind w:left="-32"/>
        <w:rPr>
          <w:rFonts w:asciiTheme="majorBidi" w:hAnsiTheme="majorBidi"/>
          <w:spacing w:val="-4"/>
          <w:sz w:val="51"/>
          <w:szCs w:val="51"/>
        </w:rPr>
      </w:pPr>
      <w:r w:rsidRPr="000C29B1">
        <w:rPr>
          <w:rStyle w:val="Strong"/>
          <w:rFonts w:asciiTheme="majorBidi" w:hAnsiTheme="majorBidi"/>
          <w:b w:val="0"/>
          <w:bCs w:val="0"/>
          <w:spacing w:val="-4"/>
          <w:sz w:val="51"/>
          <w:szCs w:val="51"/>
        </w:rPr>
        <w:t xml:space="preserve">What is gradient </w:t>
      </w:r>
      <w:proofErr w:type="gramStart"/>
      <w:r w:rsidRPr="000C29B1">
        <w:rPr>
          <w:rStyle w:val="Strong"/>
          <w:rFonts w:asciiTheme="majorBidi" w:hAnsiTheme="majorBidi"/>
          <w:b w:val="0"/>
          <w:bCs w:val="0"/>
          <w:spacing w:val="-4"/>
          <w:sz w:val="51"/>
          <w:szCs w:val="51"/>
        </w:rPr>
        <w:t>descent ?</w:t>
      </w:r>
      <w:proofErr w:type="gramEnd"/>
    </w:p>
    <w:p w:rsidR="001D024C" w:rsidRPr="000C29B1" w:rsidRDefault="001D024C" w:rsidP="001D024C">
      <w:pPr>
        <w:pStyle w:val="graf"/>
        <w:shd w:val="clear" w:color="auto" w:fill="FFFFFF"/>
        <w:spacing w:before="120" w:beforeAutospacing="0" w:after="0" w:afterAutospacing="0"/>
        <w:rPr>
          <w:rFonts w:asciiTheme="majorBidi" w:hAnsiTheme="majorBidi" w:cstheme="majorBidi"/>
          <w:spacing w:val="-1"/>
          <w:sz w:val="32"/>
          <w:szCs w:val="32"/>
          <w:rtl/>
          <w:lang w:bidi="fa-IR"/>
        </w:rPr>
      </w:pPr>
      <w:r w:rsidRPr="000C29B1">
        <w:rPr>
          <w:rFonts w:asciiTheme="majorBidi" w:hAnsiTheme="majorBidi" w:cstheme="majorBidi"/>
          <w:spacing w:val="-1"/>
          <w:sz w:val="32"/>
          <w:szCs w:val="32"/>
        </w:rPr>
        <w:t>It is an optimization algorithm to find the minimum of a function. We start with a random point on the function and move in the </w:t>
      </w:r>
      <w:r w:rsidRPr="000C29B1">
        <w:rPr>
          <w:rStyle w:val="Strong"/>
          <w:rFonts w:asciiTheme="majorBidi" w:eastAsiaTheme="majorEastAsia" w:hAnsiTheme="majorBidi" w:cstheme="majorBidi"/>
          <w:spacing w:val="-1"/>
          <w:sz w:val="32"/>
          <w:szCs w:val="32"/>
        </w:rPr>
        <w:t>negative direction</w:t>
      </w:r>
      <w:r w:rsidRPr="000C29B1">
        <w:rPr>
          <w:rFonts w:asciiTheme="majorBidi" w:hAnsiTheme="majorBidi" w:cstheme="majorBidi"/>
          <w:spacing w:val="-1"/>
          <w:sz w:val="32"/>
          <w:szCs w:val="32"/>
        </w:rPr>
        <w:t> of the </w:t>
      </w:r>
      <w:r w:rsidRPr="000C29B1">
        <w:rPr>
          <w:rStyle w:val="Strong"/>
          <w:rFonts w:asciiTheme="majorBidi" w:eastAsiaTheme="majorEastAsia" w:hAnsiTheme="majorBidi" w:cstheme="majorBidi"/>
          <w:spacing w:val="-1"/>
          <w:sz w:val="32"/>
          <w:szCs w:val="32"/>
        </w:rPr>
        <w:t>gradient of the function </w:t>
      </w:r>
      <w:r w:rsidRPr="000C29B1">
        <w:rPr>
          <w:rFonts w:asciiTheme="majorBidi" w:hAnsiTheme="majorBidi" w:cstheme="majorBidi"/>
          <w:spacing w:val="-1"/>
          <w:sz w:val="32"/>
          <w:szCs w:val="32"/>
        </w:rPr>
        <w:t>to reach the </w:t>
      </w:r>
      <w:r w:rsidRPr="000C29B1">
        <w:rPr>
          <w:rStyle w:val="Strong"/>
          <w:rFonts w:asciiTheme="majorBidi" w:eastAsiaTheme="majorEastAsia" w:hAnsiTheme="majorBidi" w:cstheme="majorBidi"/>
          <w:spacing w:val="-1"/>
          <w:sz w:val="32"/>
          <w:szCs w:val="32"/>
        </w:rPr>
        <w:t>local/global minima</w:t>
      </w:r>
      <w:r w:rsidRPr="000C29B1">
        <w:rPr>
          <w:rFonts w:asciiTheme="majorBidi" w:hAnsiTheme="majorBidi" w:cstheme="majorBidi"/>
          <w:spacing w:val="-1"/>
          <w:sz w:val="32"/>
          <w:szCs w:val="32"/>
        </w:rPr>
        <w:t>.</w:t>
      </w:r>
    </w:p>
    <w:p w:rsidR="001D024C" w:rsidRPr="000C29B1" w:rsidRDefault="001D024C">
      <w:pPr>
        <w:rPr>
          <w:rFonts w:asciiTheme="majorBidi" w:hAnsiTheme="majorBidi" w:cstheme="majorBidi"/>
          <w:rtl/>
        </w:rPr>
      </w:pPr>
    </w:p>
    <w:p w:rsidR="0030687A" w:rsidRPr="000C29B1" w:rsidRDefault="0030687A">
      <w:pPr>
        <w:rPr>
          <w:rFonts w:asciiTheme="majorBidi" w:hAnsiTheme="majorBidi" w:cstheme="majorBidi"/>
          <w:rtl/>
        </w:rPr>
      </w:pPr>
    </w:p>
    <w:p w:rsidR="0030687A" w:rsidRPr="000C29B1" w:rsidRDefault="0030687A">
      <w:pPr>
        <w:rPr>
          <w:rFonts w:asciiTheme="majorBidi" w:hAnsiTheme="majorBidi" w:cstheme="majorBidi"/>
          <w:rtl/>
        </w:rPr>
      </w:pPr>
    </w:p>
    <w:p w:rsidR="0030687A" w:rsidRPr="000C29B1" w:rsidRDefault="0030687A">
      <w:pPr>
        <w:rPr>
          <w:rFonts w:asciiTheme="majorBidi" w:hAnsiTheme="majorBidi" w:cstheme="majorBidi"/>
        </w:rPr>
      </w:pPr>
      <w:r w:rsidRPr="000C29B1">
        <w:rPr>
          <w:rFonts w:asciiTheme="majorBidi" w:hAnsiTheme="majorBidi" w:cstheme="majorBidi"/>
        </w:rPr>
        <w:t xml:space="preserve">Cost </w:t>
      </w:r>
      <w:proofErr w:type="spellStart"/>
      <w:r w:rsidRPr="000C29B1">
        <w:rPr>
          <w:rFonts w:asciiTheme="majorBidi" w:hAnsiTheme="majorBidi" w:cstheme="majorBidi"/>
        </w:rPr>
        <w:t>fuction</w:t>
      </w:r>
      <w:proofErr w:type="spellEnd"/>
      <w:r w:rsidRPr="000C29B1">
        <w:rPr>
          <w:rFonts w:asciiTheme="majorBidi" w:hAnsiTheme="majorBidi" w:cstheme="majorBidi"/>
        </w:rPr>
        <w:t xml:space="preserve"> is SSE: </w:t>
      </w:r>
    </w:p>
    <w:p w:rsidR="001C410A" w:rsidRPr="000C29B1" w:rsidRDefault="001C410A" w:rsidP="001C410A">
      <w:pPr>
        <w:jc w:val="center"/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</w:pPr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J</w:t>
      </w:r>
      <w:r w:rsidRPr="000C29B1">
        <w:rPr>
          <w:rStyle w:val="mo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w</w:t>
      </w:r>
      <w:r w:rsidRPr="000C29B1">
        <w:rPr>
          <w:rStyle w:val="mo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)=</w:t>
      </w:r>
      <w:r w:rsidRPr="000C29B1">
        <w:rPr>
          <w:rStyle w:val="mn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12</w:t>
      </w:r>
      <w:r w:rsidRPr="000C29B1">
        <w:rPr>
          <w:rStyle w:val="mo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∑</w:t>
      </w:r>
      <w:r w:rsidRPr="000C29B1">
        <w:rPr>
          <w:rStyle w:val="mi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i</w:t>
      </w:r>
      <w:r w:rsidRPr="000C29B1">
        <w:rPr>
          <w:rStyle w:val="mo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(</w:t>
      </w:r>
      <w:r w:rsidRPr="000C29B1">
        <w:rPr>
          <w:rStyle w:val="mtext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target</w:t>
      </w:r>
      <w:r w:rsidRPr="000C29B1">
        <w:rPr>
          <w:rStyle w:val="mo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(</w:t>
      </w:r>
      <w:proofErr w:type="spellStart"/>
      <w:r w:rsidRPr="000C29B1">
        <w:rPr>
          <w:rStyle w:val="mi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 w:rsidRPr="000C29B1">
        <w:rPr>
          <w:rStyle w:val="mo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)</w:t>
      </w:r>
      <w:r w:rsidRPr="000C29B1">
        <w:rPr>
          <w:rStyle w:val="mo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−</w:t>
      </w:r>
      <w:r w:rsidRPr="000C29B1">
        <w:rPr>
          <w:rStyle w:val="mtext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output</w:t>
      </w:r>
      <w:r w:rsidRPr="000C29B1">
        <w:rPr>
          <w:rStyle w:val="mo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(</w:t>
      </w:r>
      <w:proofErr w:type="spellStart"/>
      <w:r w:rsidRPr="000C29B1">
        <w:rPr>
          <w:rStyle w:val="mi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 w:rsidRPr="000C29B1">
        <w:rPr>
          <w:rStyle w:val="mo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)</w:t>
      </w:r>
      <w:r w:rsidRPr="000C29B1">
        <w:rPr>
          <w:rStyle w:val="mo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)</w:t>
      </w:r>
      <w:r w:rsidRPr="000C29B1">
        <w:rPr>
          <w:rStyle w:val="mn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  <w:vertAlign w:val="superscript"/>
        </w:rPr>
        <w:t xml:space="preserve">2 </w:t>
      </w:r>
      <w:r w:rsidRPr="000C29B1">
        <w:rPr>
          <w:rStyle w:val="mtext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 xml:space="preserve">                 ;output</w:t>
      </w:r>
      <w:r w:rsidRPr="000C29B1">
        <w:rPr>
          <w:rStyle w:val="mo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(</w:t>
      </w:r>
      <w:proofErr w:type="spellStart"/>
      <w:r w:rsidRPr="000C29B1">
        <w:rPr>
          <w:rStyle w:val="mi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i</w:t>
      </w:r>
      <w:proofErr w:type="spellEnd"/>
      <w:r w:rsidRPr="000C29B1">
        <w:rPr>
          <w:rStyle w:val="mo"/>
          <w:rFonts w:asciiTheme="majorBidi" w:hAnsiTheme="majorBidi" w:cstheme="majorBidi"/>
          <w:color w:val="242729"/>
          <w:sz w:val="18"/>
          <w:szCs w:val="18"/>
          <w:bdr w:val="none" w:sz="0" w:space="0" w:color="auto" w:frame="1"/>
          <w:shd w:val="clear" w:color="auto" w:fill="FFFFFF"/>
        </w:rPr>
        <w:t>)</w:t>
      </w:r>
      <w:r w:rsidRPr="000C29B1">
        <w:rPr>
          <w:rStyle w:val="mo"/>
          <w:rFonts w:ascii="Cambria Math" w:hAnsi="Cambria Math" w:cs="Cambria Math"/>
          <w:color w:val="242729"/>
          <w:sz w:val="25"/>
          <w:szCs w:val="25"/>
          <w:bdr w:val="none" w:sz="0" w:space="0" w:color="auto" w:frame="1"/>
          <w:shd w:val="clear" w:color="auto" w:fill="FFFFFF"/>
        </w:rPr>
        <w:t>∈</w:t>
      </w:r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R</w:t>
      </w:r>
    </w:p>
    <w:p w:rsidR="00846921" w:rsidRPr="000C29B1" w:rsidRDefault="00846921" w:rsidP="00846921">
      <w:pPr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</w:pPr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 xml:space="preserve">We implement Gradient Descent with the appropriate error </w:t>
      </w:r>
      <w:proofErr w:type="spellStart"/>
      <w:proofErr w:type="gramStart"/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>anf</w:t>
      </w:r>
      <w:proofErr w:type="spellEnd"/>
      <w:proofErr w:type="gramEnd"/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</w:rPr>
        <w:t xml:space="preserve"> plot it.</w:t>
      </w:r>
    </w:p>
    <w:p w:rsidR="00846921" w:rsidRPr="000C29B1" w:rsidRDefault="00846921" w:rsidP="00846921">
      <w:pPr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  <w:lang w:bidi="fa-IR"/>
        </w:rPr>
      </w:pP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0 | Cost: 84604307330.630157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1 | Cost: 82781761231.728531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2 | Cost: 80998484776.147720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3 | Cost: 79253631835.952148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4 | Cost: 77546374514.400330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5 | Cost: 75875902753.124390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6 | Cost: 74241423947.773407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7 | Cost: 72642162571.938477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8 | Cost: 71077359809.180817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9 | Cost: 69546273192.988403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10 | Cost: 68048176254.490433</w:t>
      </w:r>
    </w:p>
    <w:p w:rsidR="005F1F1F" w:rsidRPr="005F1F1F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Iteration 11 | Cost: 66582358177.762253</w:t>
      </w:r>
    </w:p>
    <w:p w:rsidR="005F1F1F" w:rsidRPr="000C29B1" w:rsidRDefault="005F1F1F" w:rsidP="00846921">
      <w:pPr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  <w:rtl/>
          <w:lang w:bidi="fa-IR"/>
        </w:rPr>
      </w:pPr>
      <w:r w:rsidRPr="000C29B1">
        <w:rPr>
          <w:rStyle w:val="mi"/>
          <w:rFonts w:asciiTheme="majorBidi" w:hAnsiTheme="majorBidi" w:cstheme="majorBidi"/>
          <w:color w:val="242729"/>
          <w:sz w:val="25"/>
          <w:szCs w:val="25"/>
          <w:bdr w:val="none" w:sz="0" w:space="0" w:color="auto" w:frame="1"/>
          <w:shd w:val="clear" w:color="auto" w:fill="FFFFFF"/>
          <w:lang w:bidi="fa-IR"/>
        </w:rPr>
        <w:t>…..</w:t>
      </w:r>
    </w:p>
    <w:p w:rsidR="005F1F1F" w:rsidRPr="000C29B1" w:rsidRDefault="005F1F1F" w:rsidP="005F1F1F">
      <w:pPr>
        <w:pStyle w:val="HTMLPreformatted"/>
        <w:rPr>
          <w:rFonts w:asciiTheme="majorBidi" w:eastAsia="Times New Roman" w:hAnsiTheme="majorBidi" w:cstheme="majorBidi"/>
          <w:color w:val="auto"/>
          <w:sz w:val="20"/>
        </w:rPr>
      </w:pPr>
      <w:r w:rsidRPr="000C29B1">
        <w:rPr>
          <w:rFonts w:asciiTheme="majorBidi" w:eastAsia="Times New Roman" w:hAnsiTheme="majorBidi" w:cstheme="majorBidi"/>
          <w:color w:val="auto"/>
          <w:sz w:val="20"/>
        </w:rPr>
        <w:t>Iteration 1999 | Cost: 13541479.738889</w:t>
      </w:r>
    </w:p>
    <w:p w:rsidR="005F1F1F" w:rsidRPr="000C29B1" w:rsidRDefault="005F1F1F" w:rsidP="005F1F1F">
      <w:pPr>
        <w:pStyle w:val="HTMLPreformatted"/>
        <w:rPr>
          <w:rFonts w:asciiTheme="majorBidi" w:eastAsia="Times New Roman" w:hAnsiTheme="majorBidi" w:cstheme="majorBidi"/>
          <w:color w:val="auto"/>
          <w:sz w:val="20"/>
        </w:rPr>
      </w:pPr>
    </w:p>
    <w:p w:rsidR="005F1F1F" w:rsidRPr="000C29B1" w:rsidRDefault="005F1F1F" w:rsidP="005F1F1F">
      <w:pPr>
        <w:pStyle w:val="HTMLPreformatted"/>
        <w:rPr>
          <w:rFonts w:asciiTheme="majorBidi" w:eastAsia="Times New Roman" w:hAnsiTheme="majorBidi" w:cstheme="majorBidi"/>
          <w:color w:val="auto"/>
          <w:sz w:val="20"/>
        </w:rPr>
      </w:pPr>
    </w:p>
    <w:p w:rsidR="005F1F1F" w:rsidRPr="000C29B1" w:rsidRDefault="005F1F1F" w:rsidP="005F1F1F">
      <w:pPr>
        <w:pStyle w:val="HTMLPreformatted"/>
        <w:rPr>
          <w:rFonts w:asciiTheme="majorBidi" w:eastAsia="Times New Roman" w:hAnsiTheme="majorBidi" w:cstheme="majorBidi"/>
          <w:color w:val="auto"/>
          <w:sz w:val="20"/>
        </w:rPr>
      </w:pPr>
    </w:p>
    <w:p w:rsidR="00C83A43" w:rsidRPr="000C29B1" w:rsidRDefault="005F1F1F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S</w:t>
      </w:r>
      <w:r w:rsidR="00C83A43"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>SE</w:t>
      </w:r>
      <w:r w:rsidR="00C83A43"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ab/>
        <w:t>Test = 6386268.633887</w:t>
      </w:r>
    </w:p>
    <w:p w:rsidR="005F1F1F" w:rsidRDefault="00C83A43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 w:rsidRPr="000C29B1">
        <w:rPr>
          <w:rFonts w:asciiTheme="majorBidi" w:eastAsia="Times New Roman" w:hAnsiTheme="majorBidi" w:cstheme="majorBidi"/>
          <w:color w:val="auto"/>
          <w:sz w:val="20"/>
          <w:szCs w:val="20"/>
        </w:rPr>
        <w:tab/>
      </w:r>
      <w:r w:rsidR="005F1F1F"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 xml:space="preserve">Train </w:t>
      </w:r>
      <w:proofErr w:type="gramStart"/>
      <w:r w:rsidR="005F1F1F"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>=  13539468.826632</w:t>
      </w:r>
      <w:proofErr w:type="gramEnd"/>
      <w:r w:rsidR="005F1F1F" w:rsidRPr="005F1F1F">
        <w:rPr>
          <w:rFonts w:asciiTheme="majorBidi" w:eastAsia="Times New Roman" w:hAnsiTheme="majorBidi" w:cstheme="majorBidi"/>
          <w:color w:val="auto"/>
          <w:sz w:val="20"/>
          <w:szCs w:val="20"/>
        </w:rPr>
        <w:t xml:space="preserve"> </w:t>
      </w:r>
    </w:p>
    <w:p w:rsidR="00172977" w:rsidRDefault="00172977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</w:p>
    <w:p w:rsidR="00172977" w:rsidRDefault="00864C88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r>
        <w:rPr>
          <w:rFonts w:asciiTheme="majorBidi" w:eastAsia="Times New Roman" w:hAnsiTheme="majorBidi" w:cstheme="majorBidi"/>
          <w:noProof/>
          <w:color w:val="auto"/>
          <w:sz w:val="20"/>
          <w:szCs w:val="20"/>
        </w:rPr>
        <w:lastRenderedPageBreak/>
        <w:drawing>
          <wp:inline distT="0" distB="0" distL="0" distR="0">
            <wp:extent cx="4941426" cy="34678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4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977" w:rsidRPr="005F1F1F" w:rsidRDefault="00172977" w:rsidP="005F1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Bidi" w:eastAsia="Times New Roman" w:hAnsiTheme="majorBidi" w:cstheme="majorBidi"/>
          <w:color w:val="auto"/>
          <w:sz w:val="20"/>
          <w:szCs w:val="20"/>
        </w:rPr>
      </w:pPr>
      <w:bookmarkStart w:id="5" w:name="_GoBack"/>
      <w:bookmarkEnd w:id="5"/>
    </w:p>
    <w:p w:rsidR="00846921" w:rsidRDefault="00846921" w:rsidP="005F1F1F">
      <w:pPr>
        <w:tabs>
          <w:tab w:val="left" w:pos="281"/>
        </w:tabs>
        <w:rPr>
          <w:rFonts w:asciiTheme="majorBidi" w:hAnsiTheme="majorBidi" w:cstheme="majorBidi"/>
          <w:lang w:bidi="fa-IR"/>
        </w:rPr>
      </w:pPr>
    </w:p>
    <w:p w:rsidR="000C29B1" w:rsidRDefault="00172977" w:rsidP="005F1F1F">
      <w:pPr>
        <w:tabs>
          <w:tab w:val="left" w:pos="281"/>
        </w:tabs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Bonus </w:t>
      </w:r>
      <w:proofErr w:type="gramStart"/>
      <w:r>
        <w:rPr>
          <w:rFonts w:asciiTheme="majorBidi" w:hAnsiTheme="majorBidi" w:cstheme="majorBidi"/>
          <w:lang w:bidi="fa-IR"/>
        </w:rPr>
        <w:t>Part(</w:t>
      </w:r>
      <w:proofErr w:type="gramEnd"/>
      <w:r>
        <w:rPr>
          <w:rFonts w:asciiTheme="majorBidi" w:hAnsiTheme="majorBidi" w:cstheme="majorBidi"/>
          <w:lang w:bidi="fa-IR"/>
        </w:rPr>
        <w:t>3d plot):</w:t>
      </w:r>
    </w:p>
    <w:p w:rsidR="00172977" w:rsidRPr="000C29B1" w:rsidRDefault="00864C88" w:rsidP="005F1F1F">
      <w:pPr>
        <w:tabs>
          <w:tab w:val="left" w:pos="281"/>
        </w:tabs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4522230" cy="3023289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230" cy="30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43" w:rsidRPr="000C29B1" w:rsidRDefault="00C83A43" w:rsidP="005F1F1F">
      <w:pPr>
        <w:tabs>
          <w:tab w:val="left" w:pos="281"/>
        </w:tabs>
        <w:rPr>
          <w:rFonts w:asciiTheme="majorBidi" w:hAnsiTheme="majorBidi" w:cstheme="majorBidi"/>
          <w:rtl/>
          <w:lang w:bidi="fa-IR"/>
        </w:rPr>
      </w:pPr>
    </w:p>
    <w:sectPr w:rsidR="00C83A43" w:rsidRPr="000C29B1" w:rsidSect="00487052">
      <w:footerReference w:type="default" r:id="rId44"/>
      <w:pgSz w:w="12240" w:h="15840"/>
      <w:pgMar w:top="1728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671" w:rsidRDefault="00E34671" w:rsidP="00C6554A">
      <w:pPr>
        <w:spacing w:before="0" w:after="0" w:line="240" w:lineRule="auto"/>
      </w:pPr>
      <w:r>
        <w:separator/>
      </w:r>
    </w:p>
  </w:endnote>
  <w:endnote w:type="continuationSeparator" w:id="0">
    <w:p w:rsidR="00E34671" w:rsidRDefault="00E3467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255" w:rsidRDefault="00DD7255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64C88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671" w:rsidRDefault="00E34671" w:rsidP="00C6554A">
      <w:pPr>
        <w:spacing w:before="0" w:after="0" w:line="240" w:lineRule="auto"/>
      </w:pPr>
      <w:r>
        <w:separator/>
      </w:r>
    </w:p>
  </w:footnote>
  <w:footnote w:type="continuationSeparator" w:id="0">
    <w:p w:rsidR="00E34671" w:rsidRDefault="00E3467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6118A1"/>
    <w:multiLevelType w:val="multilevel"/>
    <w:tmpl w:val="18EA1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7169AF"/>
    <w:multiLevelType w:val="multilevel"/>
    <w:tmpl w:val="651C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0A350DE"/>
    <w:multiLevelType w:val="hybridMultilevel"/>
    <w:tmpl w:val="483C91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53E91"/>
    <w:multiLevelType w:val="hybridMultilevel"/>
    <w:tmpl w:val="5AEA2128"/>
    <w:lvl w:ilvl="0" w:tplc="56A2E7D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E2EE12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B839E4"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D29030">
      <w:start w:val="6"/>
      <w:numFmt w:val="bullet"/>
      <w:lvlText w:val="-"/>
      <w:lvlJc w:val="left"/>
      <w:pPr>
        <w:ind w:left="2880" w:hanging="360"/>
      </w:pPr>
      <w:rPr>
        <w:rFonts w:ascii="Constantia" w:eastAsiaTheme="minorHAnsi" w:hAnsi="Constantia" w:cs="B Nazanin" w:hint="default"/>
      </w:rPr>
    </w:lvl>
    <w:lvl w:ilvl="4" w:tplc="FAE601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3AD33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EE1E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CC29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625C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729DC"/>
    <w:multiLevelType w:val="multilevel"/>
    <w:tmpl w:val="23E2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EE596D"/>
    <w:multiLevelType w:val="hybridMultilevel"/>
    <w:tmpl w:val="DC9E14C4"/>
    <w:lvl w:ilvl="0" w:tplc="56A2E7D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4"/>
  </w:num>
  <w:num w:numId="18">
    <w:abstractNumId w:val="18"/>
  </w:num>
  <w:num w:numId="19">
    <w:abstractNumId w:val="11"/>
  </w:num>
  <w:num w:numId="20">
    <w:abstractNumId w:val="1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052"/>
    <w:rsid w:val="00033570"/>
    <w:rsid w:val="000611A5"/>
    <w:rsid w:val="00066996"/>
    <w:rsid w:val="00094AF1"/>
    <w:rsid w:val="000A33B6"/>
    <w:rsid w:val="000C29B1"/>
    <w:rsid w:val="000E5343"/>
    <w:rsid w:val="000F11E4"/>
    <w:rsid w:val="001009C5"/>
    <w:rsid w:val="00124E01"/>
    <w:rsid w:val="00172977"/>
    <w:rsid w:val="00173E9E"/>
    <w:rsid w:val="001C410A"/>
    <w:rsid w:val="001D024C"/>
    <w:rsid w:val="001E37E2"/>
    <w:rsid w:val="00215C98"/>
    <w:rsid w:val="002554CD"/>
    <w:rsid w:val="002830B2"/>
    <w:rsid w:val="0028631F"/>
    <w:rsid w:val="00293B83"/>
    <w:rsid w:val="0029435A"/>
    <w:rsid w:val="002B4294"/>
    <w:rsid w:val="002B4830"/>
    <w:rsid w:val="0030687A"/>
    <w:rsid w:val="00333D0D"/>
    <w:rsid w:val="003E1778"/>
    <w:rsid w:val="003F4FF8"/>
    <w:rsid w:val="004175C4"/>
    <w:rsid w:val="00487052"/>
    <w:rsid w:val="004C049F"/>
    <w:rsid w:val="004D4A0E"/>
    <w:rsid w:val="005000E2"/>
    <w:rsid w:val="00554AE4"/>
    <w:rsid w:val="005800BF"/>
    <w:rsid w:val="005F1F1F"/>
    <w:rsid w:val="00653DC6"/>
    <w:rsid w:val="006A3CE7"/>
    <w:rsid w:val="006A5E73"/>
    <w:rsid w:val="006A69CB"/>
    <w:rsid w:val="006B23B7"/>
    <w:rsid w:val="007116B4"/>
    <w:rsid w:val="00765251"/>
    <w:rsid w:val="0078295C"/>
    <w:rsid w:val="007951B6"/>
    <w:rsid w:val="00795760"/>
    <w:rsid w:val="007F7A01"/>
    <w:rsid w:val="008131A8"/>
    <w:rsid w:val="0082484B"/>
    <w:rsid w:val="00846921"/>
    <w:rsid w:val="00864C88"/>
    <w:rsid w:val="00877042"/>
    <w:rsid w:val="00882629"/>
    <w:rsid w:val="00894E9D"/>
    <w:rsid w:val="00914465"/>
    <w:rsid w:val="00934433"/>
    <w:rsid w:val="00945970"/>
    <w:rsid w:val="00952BD8"/>
    <w:rsid w:val="0098009C"/>
    <w:rsid w:val="0099471D"/>
    <w:rsid w:val="00A52425"/>
    <w:rsid w:val="00A81DD5"/>
    <w:rsid w:val="00AA4353"/>
    <w:rsid w:val="00AA5908"/>
    <w:rsid w:val="00B03639"/>
    <w:rsid w:val="00B1777C"/>
    <w:rsid w:val="00B80EDE"/>
    <w:rsid w:val="00BB661C"/>
    <w:rsid w:val="00BC1744"/>
    <w:rsid w:val="00BC25F9"/>
    <w:rsid w:val="00C041E4"/>
    <w:rsid w:val="00C6554A"/>
    <w:rsid w:val="00C83A43"/>
    <w:rsid w:val="00C86D16"/>
    <w:rsid w:val="00CA571C"/>
    <w:rsid w:val="00CA6DBA"/>
    <w:rsid w:val="00CD7F2B"/>
    <w:rsid w:val="00D02520"/>
    <w:rsid w:val="00DD7255"/>
    <w:rsid w:val="00E34671"/>
    <w:rsid w:val="00E522F8"/>
    <w:rsid w:val="00E637CF"/>
    <w:rsid w:val="00E84E63"/>
    <w:rsid w:val="00ED7C44"/>
    <w:rsid w:val="00F12AEC"/>
    <w:rsid w:val="00F22215"/>
    <w:rsid w:val="00F24292"/>
    <w:rsid w:val="00F25A6B"/>
    <w:rsid w:val="00F26254"/>
    <w:rsid w:val="00F363A4"/>
    <w:rsid w:val="00F449CE"/>
    <w:rsid w:val="00F4776F"/>
    <w:rsid w:val="00F65A4A"/>
    <w:rsid w:val="00F80298"/>
    <w:rsid w:val="00FB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56C4F2-84FA-4646-B58E-794B0CF3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qFormat/>
    <w:rsid w:val="004175C4"/>
    <w:pPr>
      <w:spacing w:before="0"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24E01"/>
    <w:rPr>
      <w:b/>
      <w:bCs/>
    </w:rPr>
  </w:style>
  <w:style w:type="character" w:styleId="Emphasis">
    <w:name w:val="Emphasis"/>
    <w:basedOn w:val="DefaultParagraphFont"/>
    <w:uiPriority w:val="20"/>
    <w:qFormat/>
    <w:rsid w:val="00124E01"/>
    <w:rPr>
      <w:i/>
      <w:iCs/>
    </w:rPr>
  </w:style>
  <w:style w:type="paragraph" w:customStyle="1" w:styleId="graf">
    <w:name w:val="graf"/>
    <w:basedOn w:val="Normal"/>
    <w:rsid w:val="001D02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80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mi">
    <w:name w:val="mi"/>
    <w:basedOn w:val="DefaultParagraphFont"/>
    <w:rsid w:val="001C410A"/>
  </w:style>
  <w:style w:type="character" w:customStyle="1" w:styleId="mo">
    <w:name w:val="mo"/>
    <w:basedOn w:val="DefaultParagraphFont"/>
    <w:rsid w:val="001C410A"/>
  </w:style>
  <w:style w:type="character" w:customStyle="1" w:styleId="mn">
    <w:name w:val="mn"/>
    <w:basedOn w:val="DefaultParagraphFont"/>
    <w:rsid w:val="001C410A"/>
  </w:style>
  <w:style w:type="character" w:customStyle="1" w:styleId="mtext">
    <w:name w:val="mtext"/>
    <w:basedOn w:val="DefaultParagraphFont"/>
    <w:rsid w:val="001C4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7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85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2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411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82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597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672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dgar_Anders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en.wikipedia.org/wiki/Data_se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AJANG-PC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6010</TotalTime>
  <Pages>22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yasaman m</cp:lastModifiedBy>
  <cp:revision>59</cp:revision>
  <dcterms:created xsi:type="dcterms:W3CDTF">2018-10-23T16:38:00Z</dcterms:created>
  <dcterms:modified xsi:type="dcterms:W3CDTF">2018-11-05T19:25:00Z</dcterms:modified>
</cp:coreProperties>
</file>